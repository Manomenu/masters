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854B3" w:rsidR="00F00728" w:rsidRDefault="00F00728" w14:paraId="0EF24F42" w14:textId="47555D8B">
      <w:pPr>
        <w:pStyle w:val="Tytu"/>
        <w:jc w:val="right"/>
        <w:rPr>
          <w:lang w:val="pl-PL"/>
        </w:rPr>
      </w:pPr>
      <w:r w:rsidRPr="6FB7FCC9">
        <w:rPr>
          <w:lang w:val="pl-PL"/>
        </w:rPr>
        <w:fldChar w:fldCharType="begin"/>
      </w:r>
      <w:r w:rsidRPr="6FB7FCC9">
        <w:rPr>
          <w:lang w:val="pl-PL"/>
        </w:rPr>
        <w:instrText xml:space="preserve"> SUBJECT  \* MERGEFORMAT </w:instrText>
      </w:r>
      <w:r w:rsidRPr="6FB7FCC9">
        <w:rPr>
          <w:lang w:val="pl-PL"/>
        </w:rPr>
        <w:fldChar w:fldCharType="separate"/>
      </w:r>
      <w:r w:rsidRPr="6FB7FCC9" w:rsidR="72A3DF94">
        <w:rPr>
          <w:lang w:val="pl-PL"/>
        </w:rPr>
        <w:t>NOTES-AI</w:t>
      </w:r>
      <w:r w:rsidRPr="6FB7FCC9">
        <w:rPr>
          <w:lang w:val="pl-PL"/>
        </w:rPr>
        <w:fldChar w:fldCharType="end"/>
      </w:r>
    </w:p>
    <w:p w:rsidRPr="000854B3" w:rsidR="00F00728" w:rsidRDefault="00F00728" w14:paraId="00D74AC2" w14:textId="77777777">
      <w:pPr>
        <w:pStyle w:val="Tytu"/>
        <w:jc w:val="right"/>
        <w:rPr>
          <w:lang w:val="pl-PL"/>
        </w:rPr>
      </w:pPr>
      <w:r w:rsidRPr="000854B3">
        <w:rPr>
          <w:lang w:val="pl-PL"/>
        </w:rPr>
        <w:fldChar w:fldCharType="begin"/>
      </w:r>
      <w:r w:rsidRPr="000854B3">
        <w:rPr>
          <w:lang w:val="pl-PL"/>
        </w:rPr>
        <w:instrText xml:space="preserve"> TITLE  \* MERGEFORMAT </w:instrText>
      </w:r>
      <w:r w:rsidRPr="000854B3">
        <w:rPr>
          <w:lang w:val="pl-PL"/>
        </w:rPr>
        <w:fldChar w:fldCharType="separate"/>
      </w:r>
      <w:r w:rsidRPr="000854B3" w:rsidR="001F10FF">
        <w:rPr>
          <w:lang w:val="pl-PL"/>
        </w:rPr>
        <w:t>Wizja Projektu</w:t>
      </w:r>
      <w:r w:rsidRPr="000854B3">
        <w:rPr>
          <w:lang w:val="pl-PL"/>
        </w:rPr>
        <w:fldChar w:fldCharType="end"/>
      </w:r>
    </w:p>
    <w:p w:rsidRPr="000854B3" w:rsidR="00F00728" w:rsidRDefault="00F00728" w14:paraId="5E5B954B" w14:textId="77777777">
      <w:pPr>
        <w:pStyle w:val="Tytu"/>
        <w:jc w:val="right"/>
        <w:rPr>
          <w:lang w:val="pl-PL"/>
        </w:rPr>
      </w:pPr>
    </w:p>
    <w:p w:rsidRPr="000854B3" w:rsidR="00F00728" w:rsidRDefault="00F00728" w14:paraId="7A7B4D83" w14:textId="77777777">
      <w:pPr>
        <w:pStyle w:val="Tytu"/>
        <w:jc w:val="right"/>
        <w:rPr>
          <w:sz w:val="28"/>
          <w:lang w:val="pl-PL"/>
        </w:rPr>
      </w:pPr>
      <w:r w:rsidRPr="000854B3">
        <w:rPr>
          <w:sz w:val="28"/>
          <w:lang w:val="pl-PL"/>
        </w:rPr>
        <w:t>Version &lt;1.0&gt;</w:t>
      </w:r>
    </w:p>
    <w:p w:rsidRPr="000854B3" w:rsidR="00F00728" w:rsidRDefault="00F00728" w14:paraId="67599C24" w14:textId="77777777">
      <w:pPr>
        <w:pStyle w:val="Tytu"/>
        <w:rPr>
          <w:sz w:val="28"/>
          <w:lang w:val="pl-PL"/>
        </w:rPr>
      </w:pPr>
    </w:p>
    <w:p w:rsidRPr="000854B3" w:rsidR="00F00728" w:rsidRDefault="00F00728" w14:paraId="73C7ED2A" w14:textId="77777777">
      <w:pPr>
        <w:rPr>
          <w:lang w:val="pl-PL"/>
        </w:rPr>
      </w:pPr>
    </w:p>
    <w:p w:rsidRPr="000854B3" w:rsidR="00F00728" w:rsidRDefault="00F00728" w14:paraId="4F3ED046" w14:textId="739BA2DC">
      <w:pPr>
        <w:rPr>
          <w:lang w:val="pl-PL"/>
        </w:rPr>
        <w:sectPr w:rsidRPr="000854B3" w:rsidR="00F00728" w:rsidSect="00861A38">
          <w:headerReference w:type="default" r:id="rId7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  <w:footerReference w:type="default" r:id="R44f4c29c01c34e7a"/>
        </w:sectPr>
      </w:pPr>
    </w:p>
    <w:p w:rsidRPr="000854B3" w:rsidR="00F00728" w:rsidRDefault="001F10FF" w14:paraId="37C8E2A0" w14:textId="77777777">
      <w:pPr>
        <w:pStyle w:val="Tytu"/>
        <w:rPr>
          <w:lang w:val="pl-PL"/>
        </w:rPr>
      </w:pPr>
      <w:r w:rsidRPr="000854B3">
        <w:rPr>
          <w:lang w:val="pl-PL"/>
        </w:rPr>
        <w:t>Historia dokumentu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Pr="000854B3" w:rsidR="00F00728" w:rsidTr="6FB7FCC9" w14:paraId="395287C3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0854B3" w:rsidR="00F00728" w:rsidRDefault="001F10FF" w14:paraId="30AADBC2" w14:textId="77777777">
            <w:pPr>
              <w:pStyle w:val="Tabletext"/>
              <w:jc w:val="center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Data</w:t>
            </w:r>
          </w:p>
        </w:tc>
        <w:tc>
          <w:tcPr>
            <w:tcW w:w="1152" w:type="dxa"/>
            <w:tcMar/>
          </w:tcPr>
          <w:p w:rsidRPr="000854B3" w:rsidR="00F00728" w:rsidRDefault="001F10FF" w14:paraId="25BD6DD5" w14:textId="77777777">
            <w:pPr>
              <w:pStyle w:val="Tabletext"/>
              <w:jc w:val="center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Wersja</w:t>
            </w:r>
          </w:p>
        </w:tc>
        <w:tc>
          <w:tcPr>
            <w:tcW w:w="3744" w:type="dxa"/>
            <w:tcMar/>
          </w:tcPr>
          <w:p w:rsidRPr="000854B3" w:rsidR="00F00728" w:rsidRDefault="001F10FF" w14:paraId="6F2B3B60" w14:textId="77777777">
            <w:pPr>
              <w:pStyle w:val="Tabletext"/>
              <w:jc w:val="center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Opis</w:t>
            </w:r>
          </w:p>
        </w:tc>
        <w:tc>
          <w:tcPr>
            <w:tcW w:w="2304" w:type="dxa"/>
            <w:tcMar/>
          </w:tcPr>
          <w:p w:rsidRPr="000854B3" w:rsidR="00F00728" w:rsidRDefault="001F10FF" w14:paraId="6891B826" w14:textId="77777777">
            <w:pPr>
              <w:pStyle w:val="Tabletext"/>
              <w:jc w:val="center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Autor</w:t>
            </w:r>
          </w:p>
        </w:tc>
      </w:tr>
      <w:tr w:rsidRPr="000854B3" w:rsidR="00F00728" w:rsidTr="6FB7FCC9" w14:paraId="5F7F59A9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0854B3" w:rsidR="00F00728" w:rsidRDefault="00F00728" w14:paraId="2E2F0448" w14:textId="72EC312F">
            <w:pPr>
              <w:pStyle w:val="Tabletext"/>
              <w:rPr>
                <w:lang w:val="pl-PL"/>
              </w:rPr>
            </w:pPr>
            <w:r w:rsidRPr="6FB7FCC9" w:rsidR="4BD6B46C">
              <w:rPr>
                <w:lang w:val="pl-PL"/>
              </w:rPr>
              <w:t>2026/03/08</w:t>
            </w:r>
          </w:p>
        </w:tc>
        <w:tc>
          <w:tcPr>
            <w:tcW w:w="1152" w:type="dxa"/>
            <w:tcMar/>
          </w:tcPr>
          <w:p w:rsidRPr="000854B3" w:rsidR="00F00728" w:rsidRDefault="00F00728" w14:paraId="5CC3F9B9" w14:textId="26D3C459">
            <w:pPr>
              <w:pStyle w:val="Tabletext"/>
              <w:rPr>
                <w:lang w:val="pl-PL"/>
              </w:rPr>
            </w:pPr>
            <w:r w:rsidRPr="6FB7FCC9" w:rsidR="00F00728">
              <w:rPr>
                <w:lang w:val="pl-PL"/>
              </w:rPr>
              <w:t>&lt;</w:t>
            </w:r>
            <w:r w:rsidRPr="6FB7FCC9" w:rsidR="7535C41D">
              <w:rPr>
                <w:lang w:val="pl-PL"/>
              </w:rPr>
              <w:t>1.0</w:t>
            </w:r>
            <w:r w:rsidRPr="6FB7FCC9" w:rsidR="00F00728">
              <w:rPr>
                <w:lang w:val="pl-PL"/>
              </w:rPr>
              <w:t>&gt;</w:t>
            </w:r>
          </w:p>
        </w:tc>
        <w:tc>
          <w:tcPr>
            <w:tcW w:w="3744" w:type="dxa"/>
            <w:tcMar/>
          </w:tcPr>
          <w:p w:rsidRPr="000854B3" w:rsidR="00F00728" w:rsidRDefault="00F00728" w14:paraId="6550178E" w14:textId="65817F28">
            <w:pPr>
              <w:pStyle w:val="Tabletext"/>
              <w:rPr>
                <w:lang w:val="pl-PL"/>
              </w:rPr>
            </w:pPr>
            <w:r w:rsidRPr="6FB7FCC9" w:rsidR="685C3B44">
              <w:rPr>
                <w:lang w:val="pl-PL"/>
              </w:rPr>
              <w:t>Pierwsza wersja wizji projektu</w:t>
            </w:r>
          </w:p>
        </w:tc>
        <w:tc>
          <w:tcPr>
            <w:tcW w:w="2304" w:type="dxa"/>
            <w:tcMar/>
          </w:tcPr>
          <w:p w:rsidRPr="000854B3" w:rsidR="00F00728" w:rsidRDefault="00F00728" w14:paraId="4CA48B43" w14:textId="0C045CA1">
            <w:pPr>
              <w:pStyle w:val="Tabletext"/>
              <w:rPr>
                <w:lang w:val="pl-PL"/>
              </w:rPr>
            </w:pPr>
            <w:r w:rsidRPr="6FB7FCC9" w:rsidR="685C3B44">
              <w:rPr>
                <w:lang w:val="pl-PL"/>
              </w:rPr>
              <w:t>Piotr Gugnowski, Adrian Cieśla, Adam Dąbkowski</w:t>
            </w:r>
          </w:p>
        </w:tc>
      </w:tr>
      <w:tr w:rsidRPr="000854B3" w:rsidR="00F00728" w:rsidTr="6FB7FCC9" w14:paraId="7FA95D78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0854B3" w:rsidR="00F00728" w:rsidRDefault="00F00728" w14:paraId="339F9DCF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1152" w:type="dxa"/>
            <w:tcMar/>
          </w:tcPr>
          <w:p w:rsidRPr="000854B3" w:rsidR="00F00728" w:rsidRDefault="00F00728" w14:paraId="0D75D9E1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3744" w:type="dxa"/>
            <w:tcMar/>
          </w:tcPr>
          <w:p w:rsidRPr="000854B3" w:rsidR="00F00728" w:rsidRDefault="00F00728" w14:paraId="7D3451BE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2304" w:type="dxa"/>
            <w:tcMar/>
          </w:tcPr>
          <w:p w:rsidRPr="000854B3" w:rsidR="00F00728" w:rsidRDefault="00F00728" w14:paraId="5B30F164" w14:textId="77777777">
            <w:pPr>
              <w:pStyle w:val="Tabletext"/>
              <w:rPr>
                <w:lang w:val="pl-PL"/>
              </w:rPr>
            </w:pPr>
          </w:p>
        </w:tc>
      </w:tr>
      <w:tr w:rsidRPr="000854B3" w:rsidR="00F00728" w:rsidTr="6FB7FCC9" w14:paraId="4C771B67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0854B3" w:rsidR="00F00728" w:rsidRDefault="00F00728" w14:paraId="1F73C420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1152" w:type="dxa"/>
            <w:tcMar/>
          </w:tcPr>
          <w:p w:rsidRPr="000854B3" w:rsidR="00F00728" w:rsidRDefault="00F00728" w14:paraId="3737B919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3744" w:type="dxa"/>
            <w:tcMar/>
          </w:tcPr>
          <w:p w:rsidRPr="000854B3" w:rsidR="00F00728" w:rsidRDefault="00F00728" w14:paraId="6FC4B3C5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2304" w:type="dxa"/>
            <w:tcMar/>
          </w:tcPr>
          <w:p w:rsidRPr="000854B3" w:rsidR="00F00728" w:rsidRDefault="00F00728" w14:paraId="6831758A" w14:textId="77777777">
            <w:pPr>
              <w:pStyle w:val="Tabletext"/>
              <w:rPr>
                <w:lang w:val="pl-PL"/>
              </w:rPr>
            </w:pPr>
          </w:p>
        </w:tc>
      </w:tr>
      <w:tr w:rsidRPr="000854B3" w:rsidR="00F00728" w:rsidTr="6FB7FCC9" w14:paraId="76A86A81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0854B3" w:rsidR="00F00728" w:rsidRDefault="00F00728" w14:paraId="10632A51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1152" w:type="dxa"/>
            <w:tcMar/>
          </w:tcPr>
          <w:p w:rsidRPr="000854B3" w:rsidR="00F00728" w:rsidRDefault="00F00728" w14:paraId="475B2E7B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3744" w:type="dxa"/>
            <w:tcMar/>
          </w:tcPr>
          <w:p w:rsidRPr="000854B3" w:rsidR="00F00728" w:rsidRDefault="00F00728" w14:paraId="10130259" w14:textId="77777777">
            <w:pPr>
              <w:pStyle w:val="Tabletext"/>
              <w:rPr>
                <w:lang w:val="pl-PL"/>
              </w:rPr>
            </w:pPr>
          </w:p>
        </w:tc>
        <w:tc>
          <w:tcPr>
            <w:tcW w:w="2304" w:type="dxa"/>
            <w:tcMar/>
          </w:tcPr>
          <w:p w:rsidRPr="000854B3" w:rsidR="00F00728" w:rsidRDefault="00F00728" w14:paraId="444DC5C2" w14:textId="77777777">
            <w:pPr>
              <w:pStyle w:val="Tabletext"/>
              <w:rPr>
                <w:lang w:val="pl-PL"/>
              </w:rPr>
            </w:pPr>
          </w:p>
        </w:tc>
      </w:tr>
    </w:tbl>
    <w:p w:rsidRPr="000854B3" w:rsidR="00F00728" w:rsidRDefault="00F00728" w14:paraId="360ADE8F" w14:textId="77777777">
      <w:pPr>
        <w:rPr>
          <w:lang w:val="pl-PL"/>
        </w:rPr>
      </w:pPr>
    </w:p>
    <w:p w:rsidRPr="000854B3" w:rsidR="00F00728" w:rsidRDefault="00F00728" w14:paraId="5A08EBFD" w14:textId="77777777">
      <w:pPr>
        <w:pStyle w:val="Tytu"/>
        <w:rPr>
          <w:lang w:val="pl-PL"/>
        </w:rPr>
      </w:pPr>
      <w:r w:rsidRPr="000854B3">
        <w:rPr>
          <w:lang w:val="pl-PL"/>
        </w:rPr>
        <w:br w:type="page"/>
      </w:r>
      <w:r w:rsidRPr="000854B3" w:rsidR="00392BF5">
        <w:rPr>
          <w:lang w:val="pl-PL"/>
        </w:rPr>
        <w:t>Spis treści</w:t>
      </w:r>
    </w:p>
    <w:p w:rsidR="00AB3F2D" w:rsidRDefault="00F00728" w14:paraId="23523329" w14:textId="77777777">
      <w:pPr>
        <w:pStyle w:val="Spistreci1"/>
        <w:tabs>
          <w:tab w:val="left" w:pos="432"/>
        </w:tabs>
        <w:rPr>
          <w:noProof/>
          <w:sz w:val="24"/>
          <w:szCs w:val="24"/>
          <w:lang w:val="pl-PL" w:eastAsia="pl-PL"/>
        </w:rPr>
      </w:pPr>
      <w:r w:rsidRPr="000854B3">
        <w:rPr>
          <w:lang w:val="pl-PL"/>
        </w:rPr>
        <w:fldChar w:fldCharType="begin"/>
      </w:r>
      <w:r w:rsidRPr="000854B3">
        <w:rPr>
          <w:lang w:val="pl-PL"/>
        </w:rPr>
        <w:instrText xml:space="preserve"> TOC \o "1-3" </w:instrText>
      </w:r>
      <w:r w:rsidRPr="000854B3">
        <w:rPr>
          <w:lang w:val="pl-PL"/>
        </w:rPr>
        <w:fldChar w:fldCharType="separate"/>
      </w:r>
      <w:r w:rsidRPr="00582876" w:rsidR="00AB3F2D">
        <w:rPr>
          <w:noProof/>
          <w:lang w:val="pl-PL"/>
        </w:rPr>
        <w:t>1.</w:t>
      </w:r>
      <w:r w:rsidR="00AB3F2D">
        <w:rPr>
          <w:noProof/>
          <w:sz w:val="24"/>
          <w:szCs w:val="24"/>
          <w:lang w:val="pl-PL" w:eastAsia="pl-PL"/>
        </w:rPr>
        <w:tab/>
      </w:r>
      <w:r w:rsidRPr="00582876" w:rsidR="00AB3F2D">
        <w:rPr>
          <w:noProof/>
          <w:lang w:val="pl-PL"/>
        </w:rPr>
        <w:t>Wstęp</w:t>
      </w:r>
      <w:r w:rsidRPr="00AB3F2D" w:rsidR="00AB3F2D">
        <w:rPr>
          <w:noProof/>
          <w:lang w:val="pl-PL"/>
        </w:rPr>
        <w:tab/>
      </w:r>
      <w:r w:rsidR="00AB3F2D">
        <w:rPr>
          <w:noProof/>
        </w:rPr>
        <w:fldChar w:fldCharType="begin"/>
      </w:r>
      <w:r w:rsidRPr="00AB3F2D" w:rsidR="00AB3F2D">
        <w:rPr>
          <w:noProof/>
          <w:lang w:val="pl-PL"/>
        </w:rPr>
        <w:instrText xml:space="preserve"> PAGEREF _Toc87951642 \h </w:instrText>
      </w:r>
      <w:r>
        <w:rPr>
          <w:noProof/>
        </w:rPr>
      </w:r>
      <w:r w:rsidR="00AB3F2D">
        <w:rPr>
          <w:noProof/>
        </w:rPr>
        <w:fldChar w:fldCharType="separate"/>
      </w:r>
      <w:r w:rsidRPr="00AB3F2D" w:rsidR="00AB3F2D">
        <w:rPr>
          <w:noProof/>
          <w:lang w:val="pl-PL"/>
        </w:rPr>
        <w:t>4</w:t>
      </w:r>
      <w:r w:rsidR="00AB3F2D">
        <w:rPr>
          <w:noProof/>
        </w:rPr>
        <w:fldChar w:fldCharType="end"/>
      </w:r>
    </w:p>
    <w:p w:rsidR="00AB3F2D" w:rsidRDefault="00AB3F2D" w14:paraId="2381751A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1.1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Cel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_Toc87951643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38762BAE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1.2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Zakres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_Toc87951644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287685C2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1.3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Definicje, akronimy, skróty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_Toc87951645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65F62B42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1.4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Dokumenty powiązane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_Toc87951646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2FE65D44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1.5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Organizacja dokumentu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_Toc87951647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3394CED3" w14:textId="77777777">
      <w:pPr>
        <w:pStyle w:val="Spistreci1"/>
        <w:tabs>
          <w:tab w:val="left" w:pos="432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2.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Założenia projektu (Positioning)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_Toc87951648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6ECF3550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2.1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Cele biznesowe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_Toc87951649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1E3D34E7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2.2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Opis problemu/potrzeby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_Toc87951650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4</w:t>
      </w:r>
      <w:r>
        <w:rPr>
          <w:noProof/>
        </w:rPr>
        <w:fldChar w:fldCharType="end"/>
      </w:r>
    </w:p>
    <w:p w:rsidR="00AB3F2D" w:rsidRDefault="00AB3F2D" w14:paraId="2D2338B1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2.3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Product Position Statement (jak to przetłumaczyć). Nie wiem czy tego kawałka nie wywalić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_Toc87951651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5</w:t>
      </w:r>
      <w:r>
        <w:rPr>
          <w:noProof/>
        </w:rPr>
        <w:fldChar w:fldCharType="end"/>
      </w:r>
    </w:p>
    <w:p w:rsidR="00AB3F2D" w:rsidRDefault="00AB3F2D" w14:paraId="3B42AFAC" w14:textId="77777777">
      <w:pPr>
        <w:pStyle w:val="Spistreci1"/>
        <w:tabs>
          <w:tab w:val="left" w:pos="432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Udziałowcy i użytkownicy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_Toc87951652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5</w:t>
      </w:r>
      <w:r>
        <w:rPr>
          <w:noProof/>
        </w:rPr>
        <w:fldChar w:fldCharType="end"/>
      </w:r>
    </w:p>
    <w:p w:rsidR="00AB3F2D" w:rsidRDefault="00AB3F2D" w14:paraId="085A3D5E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3.1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Udziałowcy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_Toc87951653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5</w:t>
      </w:r>
      <w:r>
        <w:rPr>
          <w:noProof/>
        </w:rPr>
        <w:fldChar w:fldCharType="end"/>
      </w:r>
    </w:p>
    <w:p w:rsidR="00AB3F2D" w:rsidRDefault="00AB3F2D" w14:paraId="08F0F780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3.2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Użytkownicy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_Toc87951654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5</w:t>
      </w:r>
      <w:r>
        <w:rPr>
          <w:noProof/>
        </w:rPr>
        <w:fldChar w:fldCharType="end"/>
      </w:r>
    </w:p>
    <w:p w:rsidR="00AB3F2D" w:rsidRDefault="00AB3F2D" w14:paraId="1F538D65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3.3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Środowisko użytkownika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_Toc87951655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6</w:t>
      </w:r>
      <w:r>
        <w:rPr>
          <w:noProof/>
        </w:rPr>
        <w:fldChar w:fldCharType="end"/>
      </w:r>
    </w:p>
    <w:p w:rsidR="00AB3F2D" w:rsidRDefault="00AB3F2D" w14:paraId="63640F64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3.4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Profile udziałowców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_Toc87951656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6</w:t>
      </w:r>
      <w:r>
        <w:rPr>
          <w:noProof/>
        </w:rPr>
        <w:fldChar w:fldCharType="end"/>
      </w:r>
    </w:p>
    <w:p w:rsidR="00AB3F2D" w:rsidRDefault="00AB3F2D" w14:paraId="10AF55E8" w14:textId="77777777">
      <w:pPr>
        <w:pStyle w:val="Spistreci3"/>
        <w:rPr>
          <w:sz w:val="24"/>
          <w:szCs w:val="24"/>
          <w:lang w:val="pl-PL" w:eastAsia="pl-PL"/>
        </w:rPr>
      </w:pPr>
      <w:r w:rsidRPr="00582876">
        <w:rPr>
          <w:lang w:val="pl-PL"/>
        </w:rPr>
        <w:t>3.4.1</w:t>
      </w:r>
      <w:r>
        <w:rPr>
          <w:sz w:val="24"/>
          <w:szCs w:val="24"/>
          <w:lang w:val="pl-PL" w:eastAsia="pl-PL"/>
        </w:rPr>
        <w:tab/>
      </w:r>
      <w:r w:rsidRPr="00582876">
        <w:rPr>
          <w:lang w:val="pl-PL"/>
        </w:rPr>
        <w:t>&lt;Nazwa udziałowca&gt;</w:t>
      </w:r>
      <w:r w:rsidRPr="00AB3F2D">
        <w:rPr>
          <w:lang w:val="pl-PL"/>
        </w:rPr>
        <w:tab/>
      </w:r>
      <w:r>
        <w:fldChar w:fldCharType="begin"/>
      </w:r>
      <w:r w:rsidRPr="00AB3F2D">
        <w:rPr>
          <w:lang w:val="pl-PL"/>
        </w:rPr>
        <w:instrText xml:space="preserve"> PAGEREF _Toc87951657 \h </w:instrText>
      </w:r>
      <w:r>
        <w:fldChar w:fldCharType="separate"/>
      </w:r>
      <w:r w:rsidRPr="00AB3F2D">
        <w:rPr>
          <w:lang w:val="pl-PL"/>
        </w:rPr>
        <w:t>7</w:t>
      </w:r>
      <w:r>
        <w:fldChar w:fldCharType="end"/>
      </w:r>
    </w:p>
    <w:p w:rsidR="00AB3F2D" w:rsidRDefault="00AB3F2D" w14:paraId="317F724F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3.5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Profile użytkowników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_Toc87951658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7</w:t>
      </w:r>
      <w:r>
        <w:rPr>
          <w:noProof/>
        </w:rPr>
        <w:fldChar w:fldCharType="end"/>
      </w:r>
    </w:p>
    <w:p w:rsidR="00AB3F2D" w:rsidRDefault="00AB3F2D" w14:paraId="0151100D" w14:textId="77777777">
      <w:pPr>
        <w:pStyle w:val="Spistreci3"/>
        <w:rPr>
          <w:sz w:val="24"/>
          <w:szCs w:val="24"/>
          <w:lang w:val="pl-PL" w:eastAsia="pl-PL"/>
        </w:rPr>
      </w:pPr>
      <w:r w:rsidRPr="00582876">
        <w:rPr>
          <w:lang w:val="pl-PL"/>
        </w:rPr>
        <w:t>3.5.1</w:t>
      </w:r>
      <w:r>
        <w:rPr>
          <w:sz w:val="24"/>
          <w:szCs w:val="24"/>
          <w:lang w:val="pl-PL" w:eastAsia="pl-PL"/>
        </w:rPr>
        <w:tab/>
      </w:r>
      <w:r w:rsidRPr="00582876">
        <w:rPr>
          <w:lang w:val="pl-PL"/>
        </w:rPr>
        <w:t>&lt;Nazwa użytkownika&gt;</w:t>
      </w:r>
      <w:r w:rsidRPr="00AB3F2D">
        <w:rPr>
          <w:lang w:val="pl-PL"/>
        </w:rPr>
        <w:tab/>
      </w:r>
      <w:r>
        <w:fldChar w:fldCharType="begin"/>
      </w:r>
      <w:r w:rsidRPr="00AB3F2D">
        <w:rPr>
          <w:lang w:val="pl-PL"/>
        </w:rPr>
        <w:instrText xml:space="preserve"> PAGEREF _Toc87951659 \h </w:instrText>
      </w:r>
      <w:r>
        <w:fldChar w:fldCharType="separate"/>
      </w:r>
      <w:r w:rsidRPr="00AB3F2D">
        <w:rPr>
          <w:lang w:val="pl-PL"/>
        </w:rPr>
        <w:t>7</w:t>
      </w:r>
      <w:r>
        <w:fldChar w:fldCharType="end"/>
      </w:r>
    </w:p>
    <w:p w:rsidR="00AB3F2D" w:rsidRDefault="00AB3F2D" w14:paraId="1DE183EA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3.6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Główni uczestnicy lub potrzeby klienta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_Toc87951660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7</w:t>
      </w:r>
      <w:r>
        <w:rPr>
          <w:noProof/>
        </w:rPr>
        <w:fldChar w:fldCharType="end"/>
      </w:r>
    </w:p>
    <w:p w:rsidR="00AB3F2D" w:rsidRDefault="00AB3F2D" w14:paraId="6F8E5C88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3.7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Alternatywy i konkurencja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_Toc87951661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4380BF69" w14:textId="77777777">
      <w:pPr>
        <w:pStyle w:val="Spistreci1"/>
        <w:tabs>
          <w:tab w:val="left" w:pos="432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4.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Ograniczenia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_Toc87951662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3D3BF3E4" w14:textId="77777777">
      <w:pPr>
        <w:pStyle w:val="Spistreci1"/>
        <w:tabs>
          <w:tab w:val="left" w:pos="432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5.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Wymagania jakości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_Toc87951663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40083603" w14:textId="77777777">
      <w:pPr>
        <w:pStyle w:val="Spistreci1"/>
        <w:tabs>
          <w:tab w:val="left" w:pos="432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6.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Priorytety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_Toc87951664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160CF62C" w14:textId="77777777">
      <w:pPr>
        <w:pStyle w:val="Spistreci1"/>
        <w:tabs>
          <w:tab w:val="left" w:pos="432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7.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Pozostałe wymagania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_Toc87951665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0A4CAABD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7.1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Stosowane standardy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_Toc87951666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3A3EC357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7.2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Wymagania systemowe i sprzętowe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_Toc87951667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14D8C0AB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582876">
        <w:rPr>
          <w:noProof/>
          <w:lang w:val="pl-PL"/>
        </w:rPr>
        <w:t>7.3</w:t>
      </w:r>
      <w:r>
        <w:rPr>
          <w:noProof/>
          <w:sz w:val="24"/>
          <w:szCs w:val="24"/>
          <w:lang w:val="pl-PL" w:eastAsia="pl-PL"/>
        </w:rPr>
        <w:tab/>
      </w:r>
      <w:r w:rsidRPr="00582876">
        <w:rPr>
          <w:noProof/>
          <w:lang w:val="pl-PL"/>
        </w:rPr>
        <w:t>Wymagania wydajnościowe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_Toc87951668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="00AB3F2D" w:rsidRDefault="00AB3F2D" w14:paraId="5A640E5A" w14:textId="77777777">
      <w:pPr>
        <w:pStyle w:val="Spistreci2"/>
        <w:tabs>
          <w:tab w:val="left" w:pos="990"/>
        </w:tabs>
        <w:rPr>
          <w:noProof/>
          <w:sz w:val="24"/>
          <w:szCs w:val="24"/>
          <w:lang w:val="pl-PL" w:eastAsia="pl-PL"/>
        </w:rPr>
      </w:pPr>
      <w:r w:rsidRPr="00AB3F2D">
        <w:rPr>
          <w:noProof/>
          <w:lang w:val="pl-PL"/>
        </w:rPr>
        <w:t>7.4</w:t>
      </w:r>
      <w:r>
        <w:rPr>
          <w:noProof/>
          <w:sz w:val="24"/>
          <w:szCs w:val="24"/>
          <w:lang w:val="pl-PL" w:eastAsia="pl-PL"/>
        </w:rPr>
        <w:tab/>
      </w:r>
      <w:r w:rsidRPr="00AB3F2D">
        <w:rPr>
          <w:noProof/>
          <w:lang w:val="pl-PL"/>
        </w:rPr>
        <w:t>Wymagania związane ze środowiskiem pracy</w:t>
      </w:r>
      <w:r w:rsidRPr="00AB3F2D">
        <w:rPr>
          <w:noProof/>
          <w:lang w:val="pl-PL"/>
        </w:rPr>
        <w:tab/>
      </w:r>
      <w:r>
        <w:rPr>
          <w:noProof/>
        </w:rPr>
        <w:fldChar w:fldCharType="begin"/>
      </w:r>
      <w:r w:rsidRPr="00AB3F2D">
        <w:rPr>
          <w:noProof/>
          <w:lang w:val="pl-PL"/>
        </w:rPr>
        <w:instrText xml:space="preserve"> PAGEREF _Toc87951669 \h </w:instrText>
      </w:r>
      <w:r w:rsidR="00F00728">
        <w:rPr>
          <w:noProof/>
        </w:rPr>
      </w:r>
      <w:r>
        <w:rPr>
          <w:noProof/>
        </w:rPr>
        <w:fldChar w:fldCharType="separate"/>
      </w:r>
      <w:r w:rsidRPr="00AB3F2D">
        <w:rPr>
          <w:noProof/>
          <w:lang w:val="pl-PL"/>
        </w:rPr>
        <w:t>8</w:t>
      </w:r>
      <w:r>
        <w:rPr>
          <w:noProof/>
        </w:rPr>
        <w:fldChar w:fldCharType="end"/>
      </w:r>
    </w:p>
    <w:p w:rsidRPr="000854B3" w:rsidR="00F00728" w:rsidRDefault="00F00728" w14:paraId="4B876F4E" w14:textId="77777777">
      <w:pPr>
        <w:pStyle w:val="Tytu"/>
        <w:rPr>
          <w:lang w:val="pl-PL"/>
        </w:rPr>
      </w:pPr>
      <w:r w:rsidRPr="000854B3">
        <w:rPr>
          <w:lang w:val="pl-PL"/>
        </w:rPr>
        <w:fldChar w:fldCharType="end"/>
      </w:r>
      <w:r w:rsidRPr="000854B3">
        <w:rPr>
          <w:lang w:val="pl-PL"/>
        </w:rPr>
        <w:br w:type="page"/>
      </w:r>
      <w:r w:rsidRPr="000854B3">
        <w:rPr>
          <w:lang w:val="pl-PL"/>
        </w:rPr>
        <w:fldChar w:fldCharType="begin"/>
      </w:r>
      <w:r w:rsidRPr="000854B3">
        <w:rPr>
          <w:lang w:val="pl-PL"/>
        </w:rPr>
        <w:instrText xml:space="preserve"> TITLE  \* MERGEFORMAT </w:instrText>
      </w:r>
      <w:r w:rsidRPr="000854B3">
        <w:rPr>
          <w:lang w:val="pl-PL"/>
        </w:rPr>
        <w:fldChar w:fldCharType="separate"/>
      </w:r>
      <w:r w:rsidRPr="000854B3" w:rsidR="001F10FF">
        <w:rPr>
          <w:lang w:val="pl-PL"/>
        </w:rPr>
        <w:t>Wizja Projektu</w:t>
      </w:r>
      <w:r w:rsidRPr="000854B3">
        <w:rPr>
          <w:lang w:val="pl-PL"/>
        </w:rPr>
        <w:fldChar w:fldCharType="end"/>
      </w:r>
    </w:p>
    <w:p w:rsidRPr="000854B3" w:rsidR="00F00728" w:rsidRDefault="00392BF5" w14:paraId="25C5F0A9" w14:textId="77777777">
      <w:pPr>
        <w:pStyle w:val="Nagwek1"/>
        <w:rPr>
          <w:lang w:val="pl-PL"/>
        </w:rPr>
      </w:pPr>
      <w:bookmarkStart w:name="_Toc436203377" w:id="0"/>
      <w:bookmarkStart w:name="_Toc452813577" w:id="1"/>
      <w:bookmarkStart w:name="_Toc87951642" w:id="2"/>
      <w:r w:rsidRPr="6FB7FCC9" w:rsidR="00392BF5">
        <w:rPr>
          <w:lang w:val="pl-PL"/>
        </w:rPr>
        <w:t>Wstęp</w:t>
      </w:r>
      <w:bookmarkEnd w:id="2"/>
    </w:p>
    <w:bookmarkStart w:name="_Toc456598587" w:id="3"/>
    <w:bookmarkStart w:name="_Toc456600918" w:id="4"/>
    <w:p w:rsidRPr="000854B3" w:rsidR="00F00728" w:rsidP="6FB7FCC9" w:rsidRDefault="00F00728" w14:paraId="696E2A32" w14:textId="71B928C0">
      <w:pPr>
        <w:pStyle w:val="Nagwek2"/>
        <w:rPr>
          <w:lang w:val="pl-PL"/>
        </w:rPr>
      </w:pPr>
      <w:bookmarkStart w:name="_Toc87951643" w:id="5"/>
      <w:bookmarkEnd w:id="3"/>
      <w:bookmarkEnd w:id="4"/>
      <w:r w:rsidRPr="6FB7FCC9" w:rsidR="00392BF5">
        <w:rPr>
          <w:lang w:val="pl-PL"/>
        </w:rPr>
        <w:t>Cel</w:t>
      </w:r>
      <w:bookmarkEnd w:id="5"/>
    </w:p>
    <w:p w:rsidR="2F14580F" w:rsidP="6FB7FCC9" w:rsidRDefault="2F14580F" w14:paraId="625CED2B" w14:textId="62B651AE">
      <w:pPr>
        <w:pStyle w:val="Normalny"/>
        <w:rPr>
          <w:lang w:val="en-US"/>
        </w:rPr>
      </w:pPr>
      <w:r w:rsidRPr="6FB7FCC9" w:rsidR="2F14580F">
        <w:rPr>
          <w:lang w:val="en-US"/>
        </w:rPr>
        <w:t>Niniejszy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dokument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definiuje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wizję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systemu</w:t>
      </w:r>
      <w:r w:rsidRPr="6FB7FCC9" w:rsidR="2F14580F">
        <w:rPr>
          <w:lang w:val="en-US"/>
        </w:rPr>
        <w:t xml:space="preserve"> NOTES-AI, </w:t>
      </w:r>
      <w:r w:rsidRPr="6FB7FCC9" w:rsidR="2F14580F">
        <w:rPr>
          <w:lang w:val="en-US"/>
        </w:rPr>
        <w:t>który</w:t>
      </w:r>
      <w:r w:rsidRPr="6FB7FCC9" w:rsidR="2F14580F">
        <w:rPr>
          <w:lang w:val="en-US"/>
        </w:rPr>
        <w:t xml:space="preserve"> ma </w:t>
      </w:r>
      <w:r w:rsidRPr="6FB7FCC9" w:rsidR="2F14580F">
        <w:rPr>
          <w:lang w:val="en-US"/>
        </w:rPr>
        <w:t>stać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się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technologicznym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pomostem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między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tradycyjnym</w:t>
      </w:r>
      <w:r w:rsidRPr="6FB7FCC9" w:rsidR="2F14580F">
        <w:rPr>
          <w:lang w:val="en-US"/>
        </w:rPr>
        <w:t xml:space="preserve">, </w:t>
      </w:r>
      <w:r w:rsidRPr="6FB7FCC9" w:rsidR="2F14580F">
        <w:rPr>
          <w:lang w:val="en-US"/>
        </w:rPr>
        <w:t>analogowym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procesem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twórczym</w:t>
      </w:r>
      <w:r w:rsidRPr="6FB7FCC9" w:rsidR="2F14580F">
        <w:rPr>
          <w:lang w:val="en-US"/>
        </w:rPr>
        <w:t xml:space="preserve"> a </w:t>
      </w:r>
      <w:r w:rsidRPr="6FB7FCC9" w:rsidR="2F14580F">
        <w:rPr>
          <w:lang w:val="en-US"/>
        </w:rPr>
        <w:t>nowoczesnym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zarządzaniem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wiedzą</w:t>
      </w:r>
      <w:r w:rsidRPr="6FB7FCC9" w:rsidR="2F14580F">
        <w:rPr>
          <w:lang w:val="en-US"/>
        </w:rPr>
        <w:t xml:space="preserve"> w </w:t>
      </w:r>
      <w:r w:rsidRPr="6FB7FCC9" w:rsidR="2F14580F">
        <w:rPr>
          <w:lang w:val="en-US"/>
        </w:rPr>
        <w:t>systemie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Obsidian</w:t>
      </w:r>
      <w:r w:rsidRPr="6FB7FCC9" w:rsidR="2F14580F">
        <w:rPr>
          <w:lang w:val="en-US"/>
        </w:rPr>
        <w:t xml:space="preserve">. </w:t>
      </w:r>
      <w:r w:rsidRPr="6FB7FCC9" w:rsidR="2F14580F">
        <w:rPr>
          <w:lang w:val="en-US"/>
        </w:rPr>
        <w:t>Dokument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określa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ramy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funkcjonalne</w:t>
      </w:r>
      <w:r w:rsidRPr="6FB7FCC9" w:rsidR="2F14580F">
        <w:rPr>
          <w:lang w:val="en-US"/>
        </w:rPr>
        <w:t xml:space="preserve">, </w:t>
      </w:r>
      <w:r w:rsidRPr="6FB7FCC9" w:rsidR="2F14580F">
        <w:rPr>
          <w:lang w:val="en-US"/>
        </w:rPr>
        <w:t>potrzeby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użytkowników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oraz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wymagania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techniczne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niezbędne</w:t>
      </w:r>
      <w:r w:rsidRPr="6FB7FCC9" w:rsidR="2F14580F">
        <w:rPr>
          <w:lang w:val="en-US"/>
        </w:rPr>
        <w:t xml:space="preserve"> do </w:t>
      </w:r>
      <w:r w:rsidRPr="6FB7FCC9" w:rsidR="2F14580F">
        <w:rPr>
          <w:lang w:val="en-US"/>
        </w:rPr>
        <w:t>wdrożenia</w:t>
      </w:r>
      <w:r w:rsidRPr="6FB7FCC9" w:rsidR="2F14580F">
        <w:rPr>
          <w:lang w:val="en-US"/>
        </w:rPr>
        <w:t xml:space="preserve"> </w:t>
      </w:r>
      <w:r w:rsidRPr="6FB7FCC9" w:rsidR="2F14580F">
        <w:rPr>
          <w:lang w:val="en-US"/>
        </w:rPr>
        <w:t>rozwiązania</w:t>
      </w:r>
      <w:r w:rsidRPr="6FB7FCC9" w:rsidR="2F14580F">
        <w:rPr>
          <w:lang w:val="en-US"/>
        </w:rPr>
        <w:t>.</w:t>
      </w:r>
    </w:p>
    <w:p w:rsidRPr="000854B3" w:rsidR="00F00728" w:rsidRDefault="00392BF5" w14:paraId="4255B760" w14:textId="77777777">
      <w:pPr>
        <w:pStyle w:val="Nagwek2"/>
        <w:rPr>
          <w:lang w:val="pl-PL"/>
        </w:rPr>
      </w:pPr>
      <w:bookmarkStart w:name="_Toc87951644" w:id="6"/>
      <w:r w:rsidRPr="6FB7FCC9" w:rsidR="00392BF5">
        <w:rPr>
          <w:lang w:val="pl-PL"/>
        </w:rPr>
        <w:t>Zakres</w:t>
      </w:r>
      <w:bookmarkEnd w:id="6"/>
    </w:p>
    <w:p w:rsidR="30B00329" w:rsidP="6FB7FCC9" w:rsidRDefault="30B00329" w14:paraId="45297175" w14:textId="6F29B97C">
      <w:pPr>
        <w:pStyle w:val="Normalny"/>
        <w:rPr>
          <w:lang w:val="en-US"/>
        </w:rPr>
      </w:pPr>
      <w:r w:rsidRPr="6FB7FCC9" w:rsidR="30B00329">
        <w:rPr>
          <w:lang w:val="en-US"/>
        </w:rPr>
        <w:t>Zakres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obejmuje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budowę</w:t>
      </w:r>
      <w:r w:rsidRPr="6FB7FCC9" w:rsidR="30B00329">
        <w:rPr>
          <w:lang w:val="en-US"/>
        </w:rPr>
        <w:t xml:space="preserve"> bota </w:t>
      </w:r>
      <w:r w:rsidRPr="6FB7FCC9" w:rsidR="30B00329">
        <w:rPr>
          <w:lang w:val="en-US"/>
        </w:rPr>
        <w:t>dla</w:t>
      </w:r>
      <w:r w:rsidRPr="6FB7FCC9" w:rsidR="30B00329">
        <w:rPr>
          <w:lang w:val="en-US"/>
        </w:rPr>
        <w:t xml:space="preserve"> platformy </w:t>
      </w:r>
      <w:r w:rsidRPr="6FB7FCC9" w:rsidR="30B00329">
        <w:rPr>
          <w:lang w:val="en-US"/>
        </w:rPr>
        <w:t>Discord</w:t>
      </w:r>
      <w:r w:rsidRPr="6FB7FCC9" w:rsidR="69EA6685">
        <w:rPr>
          <w:lang w:val="en-US"/>
        </w:rPr>
        <w:t xml:space="preserve">, </w:t>
      </w:r>
      <w:r w:rsidRPr="6FB7FCC9" w:rsidR="69EA6685">
        <w:rPr>
          <w:lang w:val="en-US"/>
        </w:rPr>
        <w:t>integracji</w:t>
      </w:r>
      <w:r w:rsidRPr="6FB7FCC9" w:rsidR="69EA6685">
        <w:rPr>
          <w:lang w:val="en-US"/>
        </w:rPr>
        <w:t xml:space="preserve"> z </w:t>
      </w:r>
      <w:r w:rsidRPr="6FB7FCC9" w:rsidR="69EA6685">
        <w:rPr>
          <w:lang w:val="en-US"/>
        </w:rPr>
        <w:t>model</w:t>
      </w:r>
      <w:r w:rsidRPr="6FB7FCC9" w:rsidR="0EE6F0C9">
        <w:rPr>
          <w:lang w:val="en-US"/>
        </w:rPr>
        <w:t>ami</w:t>
      </w:r>
      <w:r w:rsidRPr="6FB7FCC9" w:rsidR="69EA6685">
        <w:rPr>
          <w:lang w:val="en-US"/>
        </w:rPr>
        <w:t xml:space="preserve"> LLM do </w:t>
      </w:r>
      <w:r w:rsidRPr="6FB7FCC9" w:rsidR="10EDE0ED">
        <w:rPr>
          <w:lang w:val="en-US"/>
        </w:rPr>
        <w:t>analizy</w:t>
      </w:r>
      <w:r w:rsidRPr="6FB7FCC9" w:rsidR="10EDE0ED">
        <w:rPr>
          <w:lang w:val="en-US"/>
        </w:rPr>
        <w:t xml:space="preserve"> </w:t>
      </w:r>
      <w:r w:rsidRPr="6FB7FCC9" w:rsidR="10EDE0ED">
        <w:rPr>
          <w:lang w:val="en-US"/>
        </w:rPr>
        <w:t>obrazów</w:t>
      </w:r>
      <w:r w:rsidRPr="6FB7FCC9" w:rsidR="1AFC73AD">
        <w:rPr>
          <w:lang w:val="en-US"/>
        </w:rPr>
        <w:t xml:space="preserve"> </w:t>
      </w:r>
      <w:r w:rsidRPr="6FB7FCC9" w:rsidR="1AFC73AD">
        <w:rPr>
          <w:lang w:val="en-US"/>
        </w:rPr>
        <w:t>oraz</w:t>
      </w:r>
      <w:r w:rsidRPr="6FB7FCC9" w:rsidR="1AFC73AD">
        <w:rPr>
          <w:lang w:val="en-US"/>
        </w:rPr>
        <w:t xml:space="preserve"> </w:t>
      </w:r>
      <w:r w:rsidRPr="6FB7FCC9" w:rsidR="1AFC73AD">
        <w:rPr>
          <w:lang w:val="en-US"/>
        </w:rPr>
        <w:t>generowania</w:t>
      </w:r>
      <w:r w:rsidRPr="6FB7FCC9" w:rsidR="1AFC73AD">
        <w:rPr>
          <w:lang w:val="en-US"/>
        </w:rPr>
        <w:t xml:space="preserve"> </w:t>
      </w:r>
      <w:r w:rsidRPr="6FB7FCC9" w:rsidR="1AFC73AD">
        <w:rPr>
          <w:lang w:val="en-US"/>
        </w:rPr>
        <w:t>tekstu</w:t>
      </w:r>
      <w:r w:rsidRPr="6FB7FCC9" w:rsidR="1AFC73AD">
        <w:rPr>
          <w:lang w:val="en-US"/>
        </w:rPr>
        <w:t xml:space="preserve"> </w:t>
      </w:r>
      <w:r w:rsidRPr="6FB7FCC9" w:rsidR="1AFC73AD">
        <w:rPr>
          <w:lang w:val="en-US"/>
        </w:rPr>
        <w:t>or</w:t>
      </w:r>
      <w:r w:rsidRPr="6FB7FCC9" w:rsidR="30B00329">
        <w:rPr>
          <w:lang w:val="en-US"/>
        </w:rPr>
        <w:t>az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synchronizacji</w:t>
      </w:r>
      <w:r w:rsidRPr="6FB7FCC9" w:rsidR="30B00329">
        <w:rPr>
          <w:lang w:val="en-US"/>
        </w:rPr>
        <w:t xml:space="preserve"> z</w:t>
      </w:r>
      <w:r w:rsidRPr="6FB7FCC9" w:rsidR="36668BEE">
        <w:rPr>
          <w:lang w:val="en-US"/>
        </w:rPr>
        <w:t xml:space="preserve"> </w:t>
      </w:r>
      <w:r w:rsidRPr="6FB7FCC9" w:rsidR="30B00329">
        <w:rPr>
          <w:lang w:val="en-US"/>
        </w:rPr>
        <w:t>repozytorium</w:t>
      </w:r>
      <w:r w:rsidRPr="6FB7FCC9" w:rsidR="30B00329">
        <w:rPr>
          <w:lang w:val="en-US"/>
        </w:rPr>
        <w:t xml:space="preserve"> </w:t>
      </w:r>
      <w:r w:rsidRPr="6FB7FCC9" w:rsidR="04499CF1">
        <w:rPr>
          <w:lang w:val="en-US"/>
        </w:rPr>
        <w:t>notatek</w:t>
      </w:r>
      <w:r w:rsidRPr="6FB7FCC9" w:rsidR="04499CF1">
        <w:rPr>
          <w:lang w:val="en-US"/>
        </w:rPr>
        <w:t xml:space="preserve"> </w:t>
      </w:r>
      <w:r w:rsidRPr="6FB7FCC9" w:rsidR="04499CF1">
        <w:rPr>
          <w:lang w:val="en-US"/>
        </w:rPr>
        <w:t>dostępnym</w:t>
      </w:r>
      <w:r w:rsidRPr="6FB7FCC9" w:rsidR="04499CF1">
        <w:rPr>
          <w:lang w:val="en-US"/>
        </w:rPr>
        <w:t xml:space="preserve"> </w:t>
      </w:r>
      <w:r w:rsidRPr="6FB7FCC9" w:rsidR="04499CF1">
        <w:rPr>
          <w:lang w:val="en-US"/>
        </w:rPr>
        <w:t>dla</w:t>
      </w:r>
      <w:r w:rsidRPr="6FB7FCC9" w:rsidR="04499CF1">
        <w:rPr>
          <w:lang w:val="en-US"/>
        </w:rPr>
        <w:t xml:space="preserve"> </w:t>
      </w:r>
      <w:r w:rsidRPr="6FB7FCC9" w:rsidR="04499CF1">
        <w:rPr>
          <w:lang w:val="en-US"/>
        </w:rPr>
        <w:t>programu</w:t>
      </w:r>
      <w:r w:rsidRPr="6FB7FCC9" w:rsidR="04499CF1">
        <w:rPr>
          <w:lang w:val="en-US"/>
        </w:rPr>
        <w:t xml:space="preserve"> </w:t>
      </w:r>
      <w:r w:rsidRPr="6FB7FCC9" w:rsidR="30B00329">
        <w:rPr>
          <w:lang w:val="en-US"/>
        </w:rPr>
        <w:t xml:space="preserve">Obsidian. System </w:t>
      </w:r>
      <w:r w:rsidRPr="6FB7FCC9" w:rsidR="30B00329">
        <w:rPr>
          <w:lang w:val="en-US"/>
        </w:rPr>
        <w:t>skupia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się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na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inteligentnej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interpretacji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pisma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ręcznego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oraz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obsłudze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instrukcji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technicznych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zawartych</w:t>
      </w:r>
      <w:r w:rsidRPr="6FB7FCC9" w:rsidR="30B00329">
        <w:rPr>
          <w:lang w:val="en-US"/>
        </w:rPr>
        <w:t xml:space="preserve"> </w:t>
      </w:r>
      <w:r w:rsidRPr="6FB7FCC9" w:rsidR="30B00329">
        <w:rPr>
          <w:lang w:val="en-US"/>
        </w:rPr>
        <w:t>bezpośrednio</w:t>
      </w:r>
      <w:r w:rsidRPr="6FB7FCC9" w:rsidR="30B00329">
        <w:rPr>
          <w:lang w:val="en-US"/>
        </w:rPr>
        <w:t xml:space="preserve"> w </w:t>
      </w:r>
      <w:r w:rsidRPr="6FB7FCC9" w:rsidR="30B00329">
        <w:rPr>
          <w:lang w:val="en-US"/>
        </w:rPr>
        <w:t>notatkach</w:t>
      </w:r>
      <w:r w:rsidRPr="6FB7FCC9" w:rsidR="30B00329">
        <w:rPr>
          <w:lang w:val="en-US"/>
        </w:rPr>
        <w:t>.</w:t>
      </w:r>
    </w:p>
    <w:p w:rsidRPr="000854B3" w:rsidR="00F00728" w:rsidRDefault="00392BF5" w14:paraId="654E59CC" w14:textId="77777777">
      <w:pPr>
        <w:pStyle w:val="Nagwek2"/>
        <w:rPr>
          <w:lang w:val="pl-PL"/>
        </w:rPr>
      </w:pPr>
      <w:bookmarkStart w:name="_Toc87951645" w:id="7"/>
      <w:r w:rsidRPr="6FB7FCC9" w:rsidR="00392BF5">
        <w:rPr>
          <w:lang w:val="pl-PL"/>
        </w:rPr>
        <w:t>Definicje, akronimy, skróty</w:t>
      </w:r>
      <w:bookmarkEnd w:id="7"/>
    </w:p>
    <w:p w:rsidR="5740615B" w:rsidP="6FB7FCC9" w:rsidRDefault="5740615B" w14:paraId="515B8B6E" w14:textId="05B6F03A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NOTES-AI </w:t>
      </w:r>
      <w:r w:rsidRPr="6FB7FCC9" w:rsidR="4FB6B53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-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nazwa projektowanego systemu.</w:t>
      </w:r>
    </w:p>
    <w:p w:rsidR="5740615B" w:rsidP="6FB7FCC9" w:rsidRDefault="5740615B" w14:paraId="2F909462" w14:textId="25921555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Obsidian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/ 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Vault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6FB7FCC9" w:rsidR="27DFB43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-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6FB7FCC9" w:rsidR="58B6177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program /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repozytorium wiedzy oparte na plikach 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Markdown</w:t>
      </w:r>
      <w:r w:rsidRPr="6FB7FCC9" w:rsidR="44FC0DFD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, umożliwia wygodne przeglądanie notatek</w:t>
      </w:r>
    </w:p>
    <w:p w:rsidR="5740615B" w:rsidP="6FB7FCC9" w:rsidRDefault="5740615B" w14:paraId="52A8C3CA" w14:textId="58F9145B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Markdown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6FB7FCC9" w:rsidR="28ED8D4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-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standard zapisu tekstu sformatowanego, </w:t>
      </w:r>
      <w:r w:rsidRPr="6FB7FCC9" w:rsidR="2613D823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wymagany do uruchomienia notatki w programie </w:t>
      </w:r>
      <w:r w:rsidRPr="6FB7FCC9" w:rsidR="2613D823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Obsidian</w:t>
      </w:r>
    </w:p>
    <w:p w:rsidR="2B2CCC0D" w:rsidP="6FB7FCC9" w:rsidRDefault="2B2CCC0D" w14:paraId="13FDB562" w14:textId="5B4B37FC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2B2CCC0D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&lt;NOTE&gt; </w:t>
      </w:r>
      <w:r w:rsidRPr="6FB7FCC9" w:rsidR="69BDE7C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- 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tag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techniczny służący do przekazywania meta-instrukcji dla modelu AI</w:t>
      </w:r>
      <w:r w:rsidRPr="6FB7FCC9" w:rsidR="5C461B8C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przy tworzeniu notatki</w:t>
      </w:r>
    </w:p>
    <w:p w:rsidR="5740615B" w:rsidP="6FB7FCC9" w:rsidRDefault="5740615B" w14:paraId="3E2CD495" w14:textId="3E3D8888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V</w:t>
      </w:r>
      <w:r w:rsidRPr="6FB7FCC9" w:rsidR="43C79F9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2T / </w:t>
      </w:r>
      <w:r w:rsidRPr="6FB7FCC9" w:rsidR="43C79F9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Vision</w:t>
      </w:r>
      <w:r w:rsidRPr="6FB7FCC9" w:rsidR="43C79F9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-To-</w:t>
      </w:r>
      <w:r w:rsidRPr="6FB7FCC9" w:rsidR="43C79F9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Text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6FB7FCC9" w:rsidR="7ADF3F4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-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najnowocześniejsze modele multimodalne z możliwością 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intepretacji</w:t>
      </w:r>
      <w:r w:rsidRPr="6FB7FCC9" w:rsidR="5740615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tekstu i obrazów</w:t>
      </w:r>
    </w:p>
    <w:p w:rsidR="666E56D3" w:rsidP="6FB7FCC9" w:rsidRDefault="666E56D3" w14:paraId="56AC3F8F" w14:textId="179B6BAE">
      <w:pPr>
        <w:pStyle w:val="Normalny"/>
        <w:ind w:left="720" w:firstLine="0"/>
      </w:pPr>
      <w:r w:rsidRPr="6FB7FCC9" w:rsidR="666E56D3">
        <w:rPr>
          <w:noProof w:val="0"/>
          <w:lang w:val="pl-PL"/>
        </w:rPr>
        <w:t xml:space="preserve">Second Brain - zbiór </w:t>
      </w:r>
      <w:r w:rsidRPr="6FB7FCC9" w:rsidR="666E56D3">
        <w:rPr>
          <w:noProof w:val="0"/>
          <w:lang w:val="pl-PL"/>
        </w:rPr>
        <w:t>zdigitalizowanych</w:t>
      </w:r>
      <w:r w:rsidRPr="6FB7FCC9" w:rsidR="666E56D3">
        <w:rPr>
          <w:noProof w:val="0"/>
          <w:lang w:val="pl-PL"/>
        </w:rPr>
        <w:t xml:space="preserve"> notatek zawierających całą zebraną wiedzę użytkownika pozwalający przechowywać wiedzę poza umysłem.</w:t>
      </w:r>
      <w:r w:rsidRPr="6FB7FCC9" w:rsidR="693EE6F0">
        <w:rPr>
          <w:noProof w:val="0"/>
          <w:lang w:val="pl-PL"/>
        </w:rPr>
        <w:t xml:space="preserve"> Można przeglądać aplikacją </w:t>
      </w:r>
      <w:r w:rsidRPr="6FB7FCC9" w:rsidR="693EE6F0">
        <w:rPr>
          <w:noProof w:val="0"/>
          <w:lang w:val="pl-PL"/>
        </w:rPr>
        <w:t>Obsidian</w:t>
      </w:r>
      <w:r w:rsidRPr="6FB7FCC9" w:rsidR="693EE6F0">
        <w:rPr>
          <w:noProof w:val="0"/>
          <w:lang w:val="pl-PL"/>
        </w:rPr>
        <w:t>.</w:t>
      </w:r>
    </w:p>
    <w:p w:rsidR="0DCE632B" w:rsidP="6FB7FCC9" w:rsidRDefault="0DCE632B" w14:paraId="182852F2" w14:textId="14DD24CF">
      <w:pPr>
        <w:pStyle w:val="Normalny"/>
        <w:ind w:left="720" w:firstLine="0"/>
      </w:pPr>
    </w:p>
    <w:p w:rsidR="6FB7FCC9" w:rsidP="6FB7FCC9" w:rsidRDefault="6FB7FCC9" w14:paraId="18898268" w14:textId="1F520DC1">
      <w:pPr>
        <w:pStyle w:val="Normalny"/>
        <w:rPr>
          <w:lang w:val="pl-PL"/>
        </w:rPr>
      </w:pPr>
    </w:p>
    <w:p w:rsidRPr="000854B3" w:rsidR="00F00728" w:rsidRDefault="00392BF5" w14:paraId="381A1908" w14:textId="77777777">
      <w:pPr>
        <w:pStyle w:val="Nagwek2"/>
        <w:rPr>
          <w:lang w:val="pl-PL"/>
        </w:rPr>
      </w:pPr>
      <w:bookmarkStart w:name="_Toc87951646" w:id="8"/>
      <w:r w:rsidRPr="6FB7FCC9" w:rsidR="00392BF5">
        <w:rPr>
          <w:lang w:val="pl-PL"/>
        </w:rPr>
        <w:t>Dokumenty powiązane</w:t>
      </w:r>
      <w:bookmarkEnd w:id="8"/>
    </w:p>
    <w:p w:rsidRPr="000854B3" w:rsidR="00F00728" w:rsidRDefault="00AC2177" w14:paraId="7CE76F17" w14:textId="77777777">
      <w:pPr>
        <w:pStyle w:val="Nagwek2"/>
        <w:rPr>
          <w:lang w:val="pl-PL"/>
        </w:rPr>
      </w:pPr>
      <w:bookmarkStart w:name="_Toc87951647" w:id="9"/>
      <w:r w:rsidRPr="6FB7FCC9" w:rsidR="00AC2177">
        <w:rPr>
          <w:lang w:val="pl-PL"/>
        </w:rPr>
        <w:t>Organizacja dokumentu</w:t>
      </w:r>
      <w:bookmarkEnd w:id="9"/>
    </w:p>
    <w:p w:rsidR="5889111A" w:rsidP="6FB7FCC9" w:rsidRDefault="5889111A" w14:paraId="4E6DF274" w14:textId="2010EAF9">
      <w:pPr>
        <w:pStyle w:val="Normalny"/>
        <w:rPr>
          <w:lang w:val="en-US"/>
        </w:rPr>
      </w:pPr>
      <w:r w:rsidRPr="6FB7FCC9" w:rsidR="5889111A">
        <w:rPr>
          <w:lang w:val="en-US"/>
        </w:rPr>
        <w:t>Dokument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podzielono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na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sekcję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pozycjonowania</w:t>
      </w:r>
      <w:r w:rsidRPr="6FB7FCC9" w:rsidR="5889111A">
        <w:rPr>
          <w:lang w:val="en-US"/>
        </w:rPr>
        <w:t xml:space="preserve"> (</w:t>
      </w:r>
      <w:r w:rsidRPr="6FB7FCC9" w:rsidR="5889111A">
        <w:rPr>
          <w:lang w:val="en-US"/>
        </w:rPr>
        <w:t>cele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biznesowe</w:t>
      </w:r>
      <w:r w:rsidRPr="6FB7FCC9" w:rsidR="5889111A">
        <w:rPr>
          <w:lang w:val="en-US"/>
        </w:rPr>
        <w:t xml:space="preserve">), </w:t>
      </w:r>
      <w:r w:rsidRPr="6FB7FCC9" w:rsidR="5889111A">
        <w:rPr>
          <w:lang w:val="en-US"/>
        </w:rPr>
        <w:t>analizę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udziałowców</w:t>
      </w:r>
      <w:r w:rsidRPr="6FB7FCC9" w:rsidR="5889111A">
        <w:rPr>
          <w:lang w:val="en-US"/>
        </w:rPr>
        <w:t xml:space="preserve">, </w:t>
      </w:r>
      <w:r w:rsidRPr="6FB7FCC9" w:rsidR="5889111A">
        <w:rPr>
          <w:lang w:val="en-US"/>
        </w:rPr>
        <w:t>zestawienie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kluczowych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potrzeb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oraz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techniczne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wymagania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systemowe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i</w:t>
      </w:r>
      <w:r w:rsidRPr="6FB7FCC9" w:rsidR="5889111A">
        <w:rPr>
          <w:lang w:val="en-US"/>
        </w:rPr>
        <w:t xml:space="preserve"> </w:t>
      </w:r>
      <w:r w:rsidRPr="6FB7FCC9" w:rsidR="5889111A">
        <w:rPr>
          <w:lang w:val="en-US"/>
        </w:rPr>
        <w:t>jakościowe</w:t>
      </w:r>
      <w:r w:rsidRPr="6FB7FCC9" w:rsidR="5889111A">
        <w:rPr>
          <w:lang w:val="en-US"/>
        </w:rPr>
        <w:t>.</w:t>
      </w:r>
    </w:p>
    <w:p w:rsidRPr="000854B3" w:rsidR="00F00728" w:rsidRDefault="00AE6A20" w14:paraId="1FD09AC9" w14:textId="77777777">
      <w:pPr>
        <w:pStyle w:val="Nagwek1"/>
        <w:rPr>
          <w:lang w:val="pl-PL"/>
        </w:rPr>
      </w:pPr>
      <w:bookmarkStart w:name="_Toc87951648" w:id="10"/>
      <w:r w:rsidRPr="000854B3">
        <w:rPr>
          <w:lang w:val="pl-PL"/>
        </w:rPr>
        <w:t>Założenia projektu (</w:t>
      </w:r>
      <w:r w:rsidRPr="000854B3" w:rsidR="00F00728">
        <w:rPr>
          <w:lang w:val="pl-PL"/>
        </w:rPr>
        <w:t>Positioning</w:t>
      </w:r>
      <w:bookmarkEnd w:id="0"/>
      <w:bookmarkEnd w:id="1"/>
      <w:r w:rsidRPr="000854B3">
        <w:rPr>
          <w:lang w:val="pl-PL"/>
        </w:rPr>
        <w:t>)</w:t>
      </w:r>
      <w:bookmarkEnd w:id="10"/>
    </w:p>
    <w:p w:rsidRPr="000854B3" w:rsidR="00F00728" w:rsidRDefault="00AE6A20" w14:paraId="20CED98D" w14:textId="77777777">
      <w:pPr>
        <w:pStyle w:val="Nagwek2"/>
        <w:rPr>
          <w:lang w:val="pl-PL"/>
        </w:rPr>
      </w:pPr>
      <w:bookmarkStart w:name="_Toc87951649" w:id="11"/>
      <w:r w:rsidRPr="6FB7FCC9" w:rsidR="00AE6A20">
        <w:rPr>
          <w:lang w:val="pl-PL"/>
        </w:rPr>
        <w:t>Cele biznesowe</w:t>
      </w:r>
      <w:bookmarkEnd w:id="11"/>
    </w:p>
    <w:p w:rsidR="32F6A38B" w:rsidP="6FB7FCC9" w:rsidRDefault="32F6A38B" w14:paraId="1B0E2F31" w14:textId="7A23D74B">
      <w:pPr>
        <w:pStyle w:val="Normalny"/>
        <w:rPr>
          <w:lang w:val="en-US"/>
        </w:rPr>
      </w:pPr>
      <w:r w:rsidRPr="6FB7FCC9" w:rsidR="32F6A38B">
        <w:rPr>
          <w:lang w:val="en-US"/>
        </w:rPr>
        <w:t xml:space="preserve">Celem jest </w:t>
      </w:r>
      <w:r w:rsidRPr="6FB7FCC9" w:rsidR="32F6A38B">
        <w:rPr>
          <w:lang w:val="en-US"/>
        </w:rPr>
        <w:t>odzyskanie</w:t>
      </w:r>
      <w:r w:rsidRPr="6FB7FCC9" w:rsidR="32F6A38B">
        <w:rPr>
          <w:lang w:val="en-US"/>
        </w:rPr>
        <w:t xml:space="preserve"> “</w:t>
      </w:r>
      <w:r w:rsidRPr="6FB7FCC9" w:rsidR="32F6A38B">
        <w:rPr>
          <w:lang w:val="en-US"/>
        </w:rPr>
        <w:t>utraconego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czasu</w:t>
      </w:r>
      <w:r w:rsidRPr="6FB7FCC9" w:rsidR="32F6A38B">
        <w:rPr>
          <w:lang w:val="en-US"/>
        </w:rPr>
        <w:t xml:space="preserve">” </w:t>
      </w:r>
      <w:r w:rsidRPr="6FB7FCC9" w:rsidR="32F6A38B">
        <w:rPr>
          <w:lang w:val="en-US"/>
        </w:rPr>
        <w:t>poświęcanego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na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ręczną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digitalizację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notatek</w:t>
      </w:r>
      <w:r w:rsidRPr="6FB7FCC9" w:rsidR="32F6A38B">
        <w:rPr>
          <w:lang w:val="en-US"/>
        </w:rPr>
        <w:t xml:space="preserve">. </w:t>
      </w:r>
      <w:r w:rsidRPr="6FB7FCC9" w:rsidR="32F6A38B">
        <w:rPr>
          <w:lang w:val="en-US"/>
        </w:rPr>
        <w:t>Chcemy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zapewnić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filozofom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możliwość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pracy</w:t>
      </w:r>
      <w:r w:rsidRPr="6FB7FCC9" w:rsidR="32F6A38B">
        <w:rPr>
          <w:lang w:val="en-US"/>
        </w:rPr>
        <w:t xml:space="preserve"> w </w:t>
      </w:r>
      <w:r w:rsidRPr="6FB7FCC9" w:rsidR="32F6A38B">
        <w:rPr>
          <w:lang w:val="en-US"/>
        </w:rPr>
        <w:t>środowisku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wolnym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od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rozpraszaczy</w:t>
      </w:r>
      <w:r w:rsidRPr="6FB7FCC9" w:rsidR="32F6A38B">
        <w:rPr>
          <w:lang w:val="en-US"/>
        </w:rPr>
        <w:t xml:space="preserve"> (papier), </w:t>
      </w:r>
      <w:r w:rsidRPr="6FB7FCC9" w:rsidR="32F6A38B">
        <w:rPr>
          <w:lang w:val="en-US"/>
        </w:rPr>
        <w:t>przy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jednoczesnym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budowaniu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bazy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wiedzy</w:t>
      </w:r>
      <w:r w:rsidRPr="6FB7FCC9" w:rsidR="32F6A38B">
        <w:rPr>
          <w:lang w:val="en-US"/>
        </w:rPr>
        <w:t xml:space="preserve">, </w:t>
      </w:r>
      <w:r w:rsidRPr="6FB7FCC9" w:rsidR="32F6A38B">
        <w:rPr>
          <w:lang w:val="en-US"/>
        </w:rPr>
        <w:t>która</w:t>
      </w:r>
      <w:r w:rsidRPr="6FB7FCC9" w:rsidR="32F6A38B">
        <w:rPr>
          <w:lang w:val="en-US"/>
        </w:rPr>
        <w:t xml:space="preserve"> jest </w:t>
      </w:r>
      <w:r w:rsidRPr="6FB7FCC9" w:rsidR="32F6A38B">
        <w:rPr>
          <w:lang w:val="en-US"/>
        </w:rPr>
        <w:t>przeszukiwalna</w:t>
      </w:r>
      <w:r w:rsidRPr="6FB7FCC9" w:rsidR="32F6A38B">
        <w:rPr>
          <w:lang w:val="en-US"/>
        </w:rPr>
        <w:t xml:space="preserve">, </w:t>
      </w:r>
      <w:r w:rsidRPr="6FB7FCC9" w:rsidR="32F6A38B">
        <w:rPr>
          <w:lang w:val="en-US"/>
        </w:rPr>
        <w:t>otagowana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i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gotowa</w:t>
      </w:r>
      <w:r w:rsidRPr="6FB7FCC9" w:rsidR="32F6A38B">
        <w:rPr>
          <w:lang w:val="en-US"/>
        </w:rPr>
        <w:t xml:space="preserve"> do </w:t>
      </w:r>
      <w:r w:rsidRPr="6FB7FCC9" w:rsidR="32F6A38B">
        <w:rPr>
          <w:lang w:val="en-US"/>
        </w:rPr>
        <w:t>cyfrowej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obróbki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natychmiast</w:t>
      </w:r>
      <w:r w:rsidRPr="6FB7FCC9" w:rsidR="32F6A38B">
        <w:rPr>
          <w:lang w:val="en-US"/>
        </w:rPr>
        <w:t xml:space="preserve"> po </w:t>
      </w:r>
      <w:r w:rsidRPr="6FB7FCC9" w:rsidR="32F6A38B">
        <w:rPr>
          <w:lang w:val="en-US"/>
        </w:rPr>
        <w:t>wykonaniu</w:t>
      </w:r>
      <w:r w:rsidRPr="6FB7FCC9" w:rsidR="32F6A38B">
        <w:rPr>
          <w:lang w:val="en-US"/>
        </w:rPr>
        <w:t xml:space="preserve"> </w:t>
      </w:r>
      <w:r w:rsidRPr="6FB7FCC9" w:rsidR="32F6A38B">
        <w:rPr>
          <w:lang w:val="en-US"/>
        </w:rPr>
        <w:t>zdjęcia</w:t>
      </w:r>
      <w:r w:rsidRPr="6FB7FCC9" w:rsidR="32F6A38B">
        <w:rPr>
          <w:lang w:val="en-US"/>
        </w:rPr>
        <w:t>.</w:t>
      </w:r>
    </w:p>
    <w:p w:rsidRPr="000854B3" w:rsidR="00F00728" w:rsidRDefault="00392BF5" w14:paraId="6049D2DD" w14:textId="77777777">
      <w:pPr>
        <w:pStyle w:val="Nagwek2"/>
        <w:rPr>
          <w:lang w:val="pl-PL"/>
        </w:rPr>
      </w:pPr>
      <w:bookmarkStart w:name="_Toc87951650" w:id="12"/>
      <w:r w:rsidRPr="6FB7FCC9" w:rsidR="00392BF5">
        <w:rPr>
          <w:lang w:val="pl-PL"/>
        </w:rPr>
        <w:t>Opis problemu</w:t>
      </w:r>
      <w:r w:rsidRPr="6FB7FCC9" w:rsidR="00AE6A20">
        <w:rPr>
          <w:lang w:val="pl-PL"/>
        </w:rPr>
        <w:t>/potrzeby</w:t>
      </w:r>
      <w:bookmarkEnd w:id="12"/>
    </w:p>
    <w:p w:rsidRPr="000854B3" w:rsidR="00F00728" w:rsidRDefault="00F00728" w14:paraId="181E3A12" w14:textId="77777777">
      <w:pPr>
        <w:pStyle w:val="Tekstpodstawowy"/>
        <w:rPr>
          <w:lang w:val="pl-PL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Pr="000854B3" w:rsidR="00F00728" w:rsidTr="6FB7FCC9" w14:paraId="543E4C37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E6A20" w14:paraId="5AA6934A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Problem z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1D32CBC0" w14:textId="317F715E">
            <w:pPr>
              <w:pStyle w:val="Normalny"/>
              <w:rPr>
                <w:lang w:val="en-US"/>
              </w:rPr>
            </w:pPr>
            <w:r w:rsidRPr="6FB7FCC9" w:rsidR="59C34197">
              <w:rPr>
                <w:lang w:val="en-US"/>
              </w:rPr>
              <w:t>Rozproszeniem</w:t>
            </w:r>
            <w:r w:rsidRPr="6FB7FCC9" w:rsidR="59C34197">
              <w:rPr>
                <w:lang w:val="en-US"/>
              </w:rPr>
              <w:t xml:space="preserve"> </w:t>
            </w:r>
            <w:r w:rsidRPr="6FB7FCC9" w:rsidR="59C34197">
              <w:rPr>
                <w:lang w:val="en-US"/>
              </w:rPr>
              <w:t>wiedzy</w:t>
            </w:r>
            <w:r w:rsidRPr="6FB7FCC9" w:rsidR="59C34197">
              <w:rPr>
                <w:lang w:val="en-US"/>
              </w:rPr>
              <w:t xml:space="preserve"> w </w:t>
            </w:r>
            <w:r w:rsidRPr="6FB7FCC9" w:rsidR="59C34197">
              <w:rPr>
                <w:lang w:val="en-US"/>
              </w:rPr>
              <w:t>papierowych</w:t>
            </w:r>
            <w:r w:rsidRPr="6FB7FCC9" w:rsidR="59C34197">
              <w:rPr>
                <w:lang w:val="en-US"/>
              </w:rPr>
              <w:t xml:space="preserve"> </w:t>
            </w:r>
            <w:r w:rsidRPr="6FB7FCC9" w:rsidR="59C34197">
              <w:rPr>
                <w:lang w:val="en-US"/>
              </w:rPr>
              <w:t>notesach</w:t>
            </w:r>
            <w:r w:rsidRPr="6FB7FCC9" w:rsidR="59C34197">
              <w:rPr>
                <w:lang w:val="en-US"/>
              </w:rPr>
              <w:t xml:space="preserve"> </w:t>
            </w:r>
            <w:r w:rsidRPr="6FB7FCC9" w:rsidR="59C34197">
              <w:rPr>
                <w:lang w:val="en-US"/>
              </w:rPr>
              <w:t>i</w:t>
            </w:r>
            <w:r w:rsidRPr="6FB7FCC9" w:rsidR="59C34197">
              <w:rPr>
                <w:lang w:val="en-US"/>
              </w:rPr>
              <w:t xml:space="preserve"> </w:t>
            </w:r>
            <w:r w:rsidRPr="6FB7FCC9" w:rsidR="59C34197">
              <w:rPr>
                <w:lang w:val="en-US"/>
              </w:rPr>
              <w:t>barierą</w:t>
            </w:r>
            <w:r w:rsidRPr="6FB7FCC9" w:rsidR="59C34197">
              <w:rPr>
                <w:lang w:val="en-US"/>
              </w:rPr>
              <w:t xml:space="preserve"> </w:t>
            </w:r>
            <w:r w:rsidRPr="6FB7FCC9" w:rsidR="59C34197">
              <w:rPr>
                <w:lang w:val="en-US"/>
              </w:rPr>
              <w:t>wejścia</w:t>
            </w:r>
            <w:r w:rsidRPr="6FB7FCC9" w:rsidR="59C34197">
              <w:rPr>
                <w:lang w:val="en-US"/>
              </w:rPr>
              <w:t xml:space="preserve"> w </w:t>
            </w:r>
            <w:r w:rsidRPr="6FB7FCC9" w:rsidR="59C34197">
              <w:rPr>
                <w:lang w:val="en-US"/>
              </w:rPr>
              <w:t>proces</w:t>
            </w:r>
            <w:r w:rsidRPr="6FB7FCC9" w:rsidR="59C34197">
              <w:rPr>
                <w:lang w:val="en-US"/>
              </w:rPr>
              <w:t xml:space="preserve"> </w:t>
            </w:r>
            <w:r w:rsidRPr="6FB7FCC9" w:rsidR="59C34197">
              <w:rPr>
                <w:lang w:val="en-US"/>
              </w:rPr>
              <w:t>digitalizacji</w:t>
            </w:r>
            <w:r w:rsidRPr="6FB7FCC9" w:rsidR="59C34197">
              <w:rPr>
                <w:lang w:val="en-US"/>
              </w:rPr>
              <w:t>.</w:t>
            </w:r>
          </w:p>
          <w:p w:rsidRPr="000854B3" w:rsidR="00F00728" w:rsidP="6FB7FCC9" w:rsidRDefault="00F00728" w14:paraId="436D540D" w14:textId="49FD29F3">
            <w:pPr>
              <w:pStyle w:val="Tekstpodstawowy"/>
              <w:rPr>
                <w:lang w:val="pl-PL"/>
              </w:rPr>
            </w:pPr>
          </w:p>
        </w:tc>
      </w:tr>
      <w:tr w:rsidRPr="000854B3" w:rsidR="00F00728" w:rsidTr="6FB7FCC9" w14:paraId="11BB22BB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E6A20" w14:paraId="74FEBD7B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Dotyczy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6BB82047" w14:textId="3675EC7B">
            <w:pPr>
              <w:pStyle w:val="Tekstpodstawowy"/>
            </w:pPr>
            <w:r w:rsidRPr="6FB7FCC9" w:rsidR="4E960E0D">
              <w:rPr>
                <w:lang w:val="en-US"/>
              </w:rPr>
              <w:t>Filozofów</w:t>
            </w:r>
            <w:r w:rsidRPr="6FB7FCC9" w:rsidR="4E960E0D">
              <w:rPr>
                <w:lang w:val="en-US"/>
              </w:rPr>
              <w:t xml:space="preserve"> </w:t>
            </w:r>
            <w:r w:rsidRPr="6FB7FCC9" w:rsidR="4E960E0D">
              <w:rPr>
                <w:lang w:val="en-US"/>
              </w:rPr>
              <w:t>i</w:t>
            </w:r>
            <w:r w:rsidRPr="6FB7FCC9" w:rsidR="4E960E0D">
              <w:rPr>
                <w:lang w:val="en-US"/>
              </w:rPr>
              <w:t xml:space="preserve"> </w:t>
            </w:r>
            <w:r w:rsidRPr="6FB7FCC9" w:rsidR="4E960E0D">
              <w:rPr>
                <w:lang w:val="en-US"/>
              </w:rPr>
              <w:t>innych</w:t>
            </w:r>
            <w:r w:rsidRPr="6FB7FCC9" w:rsidR="4E960E0D">
              <w:rPr>
                <w:lang w:val="en-US"/>
              </w:rPr>
              <w:t xml:space="preserve"> </w:t>
            </w:r>
            <w:r w:rsidRPr="6FB7FCC9" w:rsidR="4E960E0D">
              <w:rPr>
                <w:lang w:val="en-US"/>
              </w:rPr>
              <w:t>badaczy</w:t>
            </w:r>
            <w:r w:rsidRPr="6FB7FCC9" w:rsidR="4E960E0D">
              <w:rPr>
                <w:lang w:val="en-US"/>
              </w:rPr>
              <w:t xml:space="preserve"> </w:t>
            </w:r>
            <w:r w:rsidRPr="6FB7FCC9" w:rsidR="4E960E0D">
              <w:rPr>
                <w:lang w:val="en-US"/>
              </w:rPr>
              <w:t>pracujących</w:t>
            </w:r>
            <w:r w:rsidRPr="6FB7FCC9" w:rsidR="4E960E0D">
              <w:rPr>
                <w:lang w:val="en-US"/>
              </w:rPr>
              <w:t xml:space="preserve"> </w:t>
            </w:r>
            <w:r w:rsidRPr="6FB7FCC9" w:rsidR="4E960E0D">
              <w:rPr>
                <w:lang w:val="en-US"/>
              </w:rPr>
              <w:t>metodami</w:t>
            </w:r>
            <w:r w:rsidRPr="6FB7FCC9" w:rsidR="4E960E0D">
              <w:rPr>
                <w:lang w:val="en-US"/>
              </w:rPr>
              <w:t xml:space="preserve"> </w:t>
            </w:r>
            <w:r w:rsidRPr="6FB7FCC9" w:rsidR="4E960E0D">
              <w:rPr>
                <w:lang w:val="en-US"/>
              </w:rPr>
              <w:t>analogowymi</w:t>
            </w:r>
            <w:r w:rsidRPr="6FB7FCC9" w:rsidR="4E960E0D">
              <w:rPr>
                <w:lang w:val="en-US"/>
              </w:rPr>
              <w:t>.</w:t>
            </w:r>
          </w:p>
        </w:tc>
      </w:tr>
      <w:tr w:rsidRPr="000854B3" w:rsidR="00F00728" w:rsidTr="6FB7FCC9" w14:paraId="310D1772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E6A20" w14:paraId="533018CE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o znaczeniu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43C339D8" w14:textId="7ABB1B80">
            <w:pPr>
              <w:pStyle w:val="Normalny"/>
            </w:pPr>
            <w:r w:rsidRPr="6FB7FCC9" w:rsidR="7F833B23">
              <w:rPr>
                <w:lang w:val="en-US"/>
              </w:rPr>
              <w:t>Krytycznym</w:t>
            </w:r>
            <w:r w:rsidRPr="6FB7FCC9" w:rsidR="7F833B23">
              <w:rPr>
                <w:lang w:val="en-US"/>
              </w:rPr>
              <w:t xml:space="preserve"> </w:t>
            </w:r>
            <w:r w:rsidRPr="6FB7FCC9" w:rsidR="7F833B23">
              <w:rPr>
                <w:lang w:val="en-US"/>
              </w:rPr>
              <w:t>dla</w:t>
            </w:r>
            <w:r w:rsidRPr="6FB7FCC9" w:rsidR="7F833B23">
              <w:rPr>
                <w:lang w:val="en-US"/>
              </w:rPr>
              <w:t xml:space="preserve"> </w:t>
            </w:r>
            <w:r w:rsidRPr="6FB7FCC9" w:rsidR="7F833B23">
              <w:rPr>
                <w:lang w:val="en-US"/>
              </w:rPr>
              <w:t>zachowania</w:t>
            </w:r>
            <w:r w:rsidRPr="6FB7FCC9" w:rsidR="7F833B23">
              <w:rPr>
                <w:lang w:val="en-US"/>
              </w:rPr>
              <w:t xml:space="preserve"> </w:t>
            </w:r>
            <w:r w:rsidRPr="6FB7FCC9" w:rsidR="7F833B23">
              <w:rPr>
                <w:lang w:val="en-US"/>
              </w:rPr>
              <w:t>ciągłości</w:t>
            </w:r>
            <w:r w:rsidRPr="6FB7FCC9" w:rsidR="7F833B23">
              <w:rPr>
                <w:lang w:val="en-US"/>
              </w:rPr>
              <w:t xml:space="preserve"> </w:t>
            </w:r>
            <w:r w:rsidRPr="6FB7FCC9" w:rsidR="7F833B23">
              <w:rPr>
                <w:lang w:val="en-US"/>
              </w:rPr>
              <w:t>pracy</w:t>
            </w:r>
            <w:r w:rsidRPr="6FB7FCC9" w:rsidR="7F833B23">
              <w:rPr>
                <w:lang w:val="en-US"/>
              </w:rPr>
              <w:t xml:space="preserve"> </w:t>
            </w:r>
            <w:r w:rsidRPr="6FB7FCC9" w:rsidR="7F833B23">
              <w:rPr>
                <w:lang w:val="en-US"/>
              </w:rPr>
              <w:t>intelektualnej</w:t>
            </w:r>
            <w:r w:rsidRPr="6FB7FCC9" w:rsidR="7F833B23">
              <w:rPr>
                <w:lang w:val="en-US"/>
              </w:rPr>
              <w:t xml:space="preserve"> </w:t>
            </w:r>
            <w:r w:rsidRPr="6FB7FCC9" w:rsidR="7F833B23">
              <w:rPr>
                <w:lang w:val="en-US"/>
              </w:rPr>
              <w:t>i</w:t>
            </w:r>
            <w:r w:rsidRPr="6FB7FCC9" w:rsidR="7F833B23">
              <w:rPr>
                <w:lang w:val="en-US"/>
              </w:rPr>
              <w:t xml:space="preserve"> </w:t>
            </w:r>
            <w:r w:rsidRPr="6FB7FCC9" w:rsidR="7F833B23">
              <w:rPr>
                <w:lang w:val="en-US"/>
              </w:rPr>
              <w:t>budowania</w:t>
            </w:r>
            <w:r w:rsidRPr="6FB7FCC9" w:rsidR="7F833B23">
              <w:rPr>
                <w:lang w:val="en-US"/>
              </w:rPr>
              <w:t xml:space="preserve"> "Second Brain".</w:t>
            </w:r>
          </w:p>
          <w:p w:rsidRPr="000854B3" w:rsidR="00F00728" w:rsidP="6FB7FCC9" w:rsidRDefault="00F00728" w14:paraId="77346B80" w14:textId="3E6EE798">
            <w:pPr>
              <w:pStyle w:val="Tekstpodstawowy"/>
              <w:rPr>
                <w:lang w:val="pl-PL"/>
              </w:rPr>
            </w:pPr>
          </w:p>
        </w:tc>
      </w:tr>
      <w:tr w:rsidRPr="000854B3" w:rsidR="00F00728" w:rsidTr="6FB7FCC9" w14:paraId="5486445D" w14:textId="77777777">
        <w:tblPrEx>
          <w:tblCellMar>
            <w:top w:w="0" w:type="dxa"/>
            <w:bottom w:w="0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E6A20" w14:paraId="5E493353" w14:textId="77777777">
            <w:pPr>
              <w:pStyle w:val="Tekstpodstawowy"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pomyślnym rozwiązaniem byłoby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3942D8DC" w14:textId="13CC700D">
            <w:pPr>
              <w:pStyle w:val="Tekstpodstawowy"/>
            </w:pPr>
            <w:r w:rsidRPr="6FB7FCC9" w:rsidR="370A6121">
              <w:rPr>
                <w:lang w:val="en-US"/>
              </w:rPr>
              <w:t>S</w:t>
            </w:r>
            <w:r w:rsidRPr="6FB7FCC9" w:rsidR="2D82D4CA">
              <w:rPr>
                <w:lang w:val="en-US"/>
              </w:rPr>
              <w:t>tworzenie</w:t>
            </w:r>
            <w:r w:rsidRPr="6FB7FCC9" w:rsidR="2D82D4CA">
              <w:rPr>
                <w:lang w:val="en-US"/>
              </w:rPr>
              <w:t xml:space="preserve"> </w:t>
            </w:r>
            <w:r w:rsidRPr="6FB7FCC9" w:rsidR="2D82D4CA">
              <w:rPr>
                <w:lang w:val="en-US"/>
              </w:rPr>
              <w:t>bezobsługowego</w:t>
            </w:r>
            <w:r w:rsidRPr="6FB7FCC9" w:rsidR="2D82D4CA">
              <w:rPr>
                <w:lang w:val="en-US"/>
              </w:rPr>
              <w:t xml:space="preserve"> </w:t>
            </w:r>
            <w:r w:rsidRPr="6FB7FCC9" w:rsidR="2D82D4CA">
              <w:rPr>
                <w:lang w:val="en-US"/>
              </w:rPr>
              <w:t>potoku</w:t>
            </w:r>
            <w:r w:rsidRPr="6FB7FCC9" w:rsidR="2D82D4CA">
              <w:rPr>
                <w:lang w:val="en-US"/>
              </w:rPr>
              <w:t xml:space="preserve">: </w:t>
            </w:r>
            <w:r w:rsidRPr="6FB7FCC9" w:rsidR="2D82D4CA">
              <w:rPr>
                <w:lang w:val="en-US"/>
              </w:rPr>
              <w:t>Zdjęcie</w:t>
            </w:r>
            <w:r w:rsidRPr="6FB7FCC9" w:rsidR="2D82D4CA">
              <w:rPr>
                <w:lang w:val="en-US"/>
              </w:rPr>
              <w:t xml:space="preserve"> -&gt; </w:t>
            </w:r>
            <w:r w:rsidRPr="6FB7FCC9" w:rsidR="2D82D4CA">
              <w:rPr>
                <w:lang w:val="en-US"/>
              </w:rPr>
              <w:t>Discord</w:t>
            </w:r>
            <w:r w:rsidRPr="6FB7FCC9" w:rsidR="2D82D4CA">
              <w:rPr>
                <w:lang w:val="en-US"/>
              </w:rPr>
              <w:t xml:space="preserve"> -&gt; AI (</w:t>
            </w:r>
            <w:r w:rsidRPr="6FB7FCC9" w:rsidR="2D82D4CA">
              <w:rPr>
                <w:lang w:val="en-US"/>
              </w:rPr>
              <w:t>Markdown</w:t>
            </w:r>
            <w:r w:rsidRPr="6FB7FCC9" w:rsidR="2D82D4CA">
              <w:rPr>
                <w:lang w:val="en-US"/>
              </w:rPr>
              <w:t xml:space="preserve">) -&gt; </w:t>
            </w:r>
            <w:r w:rsidRPr="6FB7FCC9" w:rsidR="2D82D4CA">
              <w:rPr>
                <w:lang w:val="en-US"/>
              </w:rPr>
              <w:t>Obsidian</w:t>
            </w:r>
            <w:r w:rsidRPr="6FB7FCC9" w:rsidR="2D82D4CA">
              <w:rPr>
                <w:lang w:val="en-US"/>
              </w:rPr>
              <w:t>.</w:t>
            </w:r>
          </w:p>
        </w:tc>
      </w:tr>
    </w:tbl>
    <w:p w:rsidRPr="000854B3" w:rsidR="00F00728" w:rsidP="6FB7FCC9" w:rsidRDefault="00F00728" w14:paraId="68AF75CF" w14:textId="15BDA2B3">
      <w:pPr>
        <w:pStyle w:val="Nagwek2"/>
        <w:pageBreakBefore w:val="1"/>
        <w:rPr>
          <w:lang w:val="pl-PL"/>
        </w:rPr>
      </w:pPr>
      <w:bookmarkStart w:name="_Toc87951651" w:id="13"/>
      <w:r w:rsidRPr="6FB7FCC9" w:rsidR="00AE6A20">
        <w:rPr>
          <w:noProof/>
          <w:lang w:val="pl-PL"/>
        </w:rPr>
        <w:t>Product Position Statement</w:t>
      </w:r>
      <w:r w:rsidRPr="6FB7FCC9" w:rsidR="00AC2177">
        <w:rPr>
          <w:noProof/>
          <w:lang w:val="pl-PL"/>
        </w:rPr>
        <w:t xml:space="preserve"> (jak to przetłumaczyć).</w:t>
      </w:r>
      <w:bookmarkEnd w:id="13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Pr="000854B3" w:rsidR="00F00728" w:rsidTr="6FB7FCC9" w14:paraId="2157A12B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C2177" w14:paraId="2E476955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Dla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04A0A146" w14:textId="7CAE58CA">
            <w:pPr>
              <w:pStyle w:val="Tekstpodstawowy"/>
            </w:pPr>
            <w:r w:rsidRPr="6FB7FCC9" w:rsidR="23BAE8DA">
              <w:rPr>
                <w:noProof w:val="0"/>
                <w:lang w:val="pl-PL"/>
              </w:rPr>
              <w:t>Użytkowników preferujących notowanie ręczne, ale wymagających cyfrowej bazy wiedzy.</w:t>
            </w:r>
          </w:p>
        </w:tc>
      </w:tr>
      <w:tr w:rsidRPr="000854B3" w:rsidR="00F00728" w:rsidTr="6FB7FCC9" w14:paraId="024B9EAA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C2177" w14:paraId="39CEC4F0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Kto/co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4C660E9E" w14:textId="43A65739">
            <w:pPr>
              <w:pStyle w:val="Tekstpodstawowy"/>
            </w:pPr>
            <w:r w:rsidRPr="6FB7FCC9" w:rsidR="07B65091">
              <w:rPr>
                <w:noProof w:val="0"/>
                <w:lang w:val="pl-PL"/>
              </w:rPr>
              <w:t xml:space="preserve">Ten, kto potrzebuje </w:t>
            </w:r>
            <w:r w:rsidRPr="6FB7FCC9" w:rsidR="07B65091">
              <w:rPr>
                <w:noProof w:val="0"/>
                <w:lang w:val="pl-PL"/>
              </w:rPr>
              <w:t>bezwysiłkowego</w:t>
            </w:r>
            <w:r w:rsidRPr="6FB7FCC9" w:rsidR="07B65091">
              <w:rPr>
                <w:noProof w:val="0"/>
                <w:lang w:val="pl-PL"/>
              </w:rPr>
              <w:t xml:space="preserve"> transferu myśli z papieru do komputera.</w:t>
            </w:r>
          </w:p>
        </w:tc>
      </w:tr>
      <w:tr w:rsidRPr="000854B3" w:rsidR="00F00728" w:rsidTr="6FB7FCC9" w14:paraId="287000A6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C2177" w14:paraId="2A129C60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Nazwa produktu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AC2177" w14:paraId="2705E6B2" w14:textId="0420DC26">
            <w:pPr>
              <w:pStyle w:val="Tekstpodstawowy"/>
            </w:pPr>
            <w:r w:rsidRPr="6FB7FCC9" w:rsidR="588CEBE8">
              <w:rPr>
                <w:noProof w:val="0"/>
                <w:lang w:val="pl-PL"/>
              </w:rPr>
              <w:t>NOTES-AI [narzędzie do produktywności]</w:t>
            </w:r>
          </w:p>
        </w:tc>
      </w:tr>
      <w:tr w:rsidRPr="000854B3" w:rsidR="00F00728" w:rsidTr="6FB7FCC9" w14:paraId="38B66463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C2177" w14:paraId="6BD5ACCE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Takim, że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7F534621" w14:textId="19712DAF">
            <w:pPr>
              <w:pStyle w:val="Tekstpodstawowy"/>
            </w:pPr>
            <w:r w:rsidRPr="6FB7FCC9" w:rsidR="3F9812A2">
              <w:rPr>
                <w:noProof w:val="0"/>
                <w:lang w:val="pl-PL"/>
              </w:rPr>
              <w:t>Narzędzie takie, że automatycznie nadaje tytuły, formatuje treść i interpretuje polecenia techniczne autora.</w:t>
            </w:r>
          </w:p>
        </w:tc>
      </w:tr>
      <w:tr w:rsidRPr="000854B3" w:rsidR="00F00728" w:rsidTr="6FB7FCC9" w14:paraId="283E59CE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C2177" w14:paraId="4836024E" w14:textId="77777777">
            <w:pPr>
              <w:pStyle w:val="Tekstpodstawowy"/>
              <w:keepNext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W przeciwieństwie do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0854B3" w:rsidR="00F00728" w:rsidP="6FB7FCC9" w:rsidRDefault="00F00728" w14:paraId="5B034A18" w14:textId="701E1FAC">
            <w:pPr>
              <w:pStyle w:val="Tekstpodstawowy"/>
            </w:pPr>
            <w:r w:rsidRPr="6FB7FCC9" w:rsidR="2DCFE351">
              <w:rPr>
                <w:noProof w:val="0"/>
                <w:lang w:val="pl-PL"/>
              </w:rPr>
              <w:t>Zwykłych skanerów OCR, które generują “surowy” i często nieużyteczny tekst.</w:t>
            </w:r>
          </w:p>
        </w:tc>
      </w:tr>
      <w:tr w:rsidRPr="000854B3" w:rsidR="00F00728" w:rsidTr="6FB7FCC9" w14:paraId="1E2F88AA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Pr="000854B3" w:rsidR="00F00728" w:rsidRDefault="00AC2177" w14:paraId="7B07FA91" w14:textId="77777777">
            <w:pPr>
              <w:pStyle w:val="Tekstpodstawowy"/>
              <w:ind w:left="72"/>
              <w:rPr>
                <w:lang w:val="pl-PL"/>
              </w:rPr>
            </w:pPr>
            <w:r w:rsidRPr="000854B3">
              <w:rPr>
                <w:lang w:val="pl-PL"/>
              </w:rPr>
              <w:t>Nasz produkt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Pr="000854B3" w:rsidR="00F00728" w:rsidP="6FB7FCC9" w:rsidRDefault="00F00728" w14:paraId="7C24787F" w14:textId="2619BA7F">
            <w:pPr>
              <w:pStyle w:val="Tekstpodstawowy"/>
            </w:pPr>
            <w:r w:rsidRPr="6FB7FCC9" w:rsidR="489BB098">
              <w:rPr>
                <w:noProof w:val="0"/>
                <w:lang w:val="pl-PL"/>
              </w:rPr>
              <w:t xml:space="preserve">Tworzy gotowe, sformatowane pliki .md, które są natychmiast gotowe do używania w </w:t>
            </w:r>
            <w:r w:rsidRPr="6FB7FCC9" w:rsidR="489BB098">
              <w:rPr>
                <w:noProof w:val="0"/>
                <w:lang w:val="pl-PL"/>
              </w:rPr>
              <w:t>Obsidianie</w:t>
            </w:r>
            <w:r w:rsidRPr="6FB7FCC9" w:rsidR="489BB098">
              <w:rPr>
                <w:noProof w:val="0"/>
                <w:lang w:val="pl-PL"/>
              </w:rPr>
              <w:t>.</w:t>
            </w:r>
          </w:p>
        </w:tc>
      </w:tr>
    </w:tbl>
    <w:p w:rsidRPr="000854B3" w:rsidR="00F00728" w:rsidRDefault="00F00728" w14:paraId="209AA439" w14:textId="77777777">
      <w:pPr>
        <w:pStyle w:val="InfoBlue"/>
        <w:rPr>
          <w:lang w:val="pl-PL"/>
        </w:rPr>
      </w:pPr>
    </w:p>
    <w:p w:rsidRPr="000854B3" w:rsidR="00F00728" w:rsidRDefault="00AE6A20" w14:paraId="3A27BF1E" w14:textId="77777777">
      <w:pPr>
        <w:pStyle w:val="Nagwek1"/>
        <w:rPr>
          <w:lang w:val="pl-PL"/>
        </w:rPr>
      </w:pPr>
      <w:bookmarkStart w:name="_Toc436203381" w:id="14"/>
      <w:bookmarkStart w:name="_Toc447960005" w:id="15"/>
      <w:bookmarkStart w:name="_Toc452813581" w:id="16"/>
      <w:bookmarkStart w:name="_Toc87951652" w:id="17"/>
      <w:r w:rsidRPr="6FB7FCC9" w:rsidR="00AE6A20">
        <w:rPr>
          <w:lang w:val="pl-PL"/>
        </w:rPr>
        <w:t>Udziałowcy</w:t>
      </w:r>
      <w:r w:rsidRPr="6FB7FCC9" w:rsidR="00392BF5">
        <w:rPr>
          <w:lang w:val="pl-PL"/>
        </w:rPr>
        <w:t xml:space="preserve"> i </w:t>
      </w:r>
      <w:bookmarkEnd w:id="15"/>
      <w:bookmarkEnd w:id="16"/>
      <w:r w:rsidRPr="6FB7FCC9" w:rsidR="00392BF5">
        <w:rPr>
          <w:lang w:val="pl-PL"/>
        </w:rPr>
        <w:t>użytkownicy</w:t>
      </w:r>
      <w:bookmarkEnd w:id="17"/>
    </w:p>
    <w:p w:rsidRPr="000854B3" w:rsidR="00F00728" w:rsidP="6FB7FCC9" w:rsidRDefault="00F00728" w14:paraId="18EB07F3" w14:textId="2964CFA8">
      <w:pPr>
        <w:pStyle w:val="Nagwek2"/>
        <w:rPr>
          <w:lang w:val="pl-PL"/>
        </w:rPr>
      </w:pPr>
      <w:bookmarkStart w:name="_Toc87951653" w:id="18"/>
      <w:r w:rsidRPr="6FB7FCC9" w:rsidR="00AE6A20">
        <w:rPr>
          <w:lang w:val="pl-PL"/>
        </w:rPr>
        <w:t>Udziałowcy</w:t>
      </w:r>
      <w:bookmarkEnd w:id="18"/>
    </w:p>
    <w:tbl>
      <w:tblPr>
        <w:tblW w:w="0" w:type="auto"/>
        <w:tblInd w:w="828" w:type="dxa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  <w:insideH w:val="single" w:color="000000" w:themeColor="text1" w:sz="6"/>
          <w:insideV w:val="single" w:color="000000" w:themeColor="text1" w:sz="6"/>
        </w:tblBorders>
        <w:tblLook w:val="00BF" w:firstRow="1" w:lastRow="0" w:firstColumn="1" w:lastColumn="0" w:noHBand="0" w:noVBand="0"/>
      </w:tblPr>
      <w:tblGrid>
        <w:gridCol w:w="2070"/>
        <w:gridCol w:w="2430"/>
        <w:gridCol w:w="3960"/>
      </w:tblGrid>
      <w:tr w:rsidR="6FB7FCC9" w:rsidTr="6FB7FCC9" w14:paraId="79DEFE43">
        <w:trPr>
          <w:trHeight w:val="300"/>
        </w:trPr>
        <w:tc>
          <w:tcPr>
            <w:tcW w:w="2070" w:type="dxa"/>
            <w:shd w:val="clear" w:color="auto" w:fill="FFFFFF" w:themeFill="background1"/>
            <w:tcMar/>
          </w:tcPr>
          <w:p w:rsidR="6FB7FCC9" w:rsidP="6FB7FCC9" w:rsidRDefault="6FB7FCC9" w14:paraId="198B3756">
            <w:pPr>
              <w:pStyle w:val="Tekstpodstawowy"/>
              <w:ind w:left="0"/>
              <w:rPr>
                <w:b w:val="1"/>
                <w:bCs w:val="1"/>
                <w:lang w:val="pl-PL"/>
              </w:rPr>
            </w:pPr>
            <w:r w:rsidRPr="6FB7FCC9" w:rsidR="6FB7FCC9">
              <w:rPr>
                <w:b w:val="1"/>
                <w:bCs w:val="1"/>
                <w:lang w:val="pl-PL"/>
              </w:rPr>
              <w:t>Nazwa</w:t>
            </w:r>
          </w:p>
        </w:tc>
        <w:tc>
          <w:tcPr>
            <w:tcW w:w="2430" w:type="dxa"/>
            <w:shd w:val="clear" w:color="auto" w:fill="FFFFFF" w:themeFill="background1"/>
            <w:tcMar/>
          </w:tcPr>
          <w:p w:rsidR="6FB7FCC9" w:rsidP="6FB7FCC9" w:rsidRDefault="6FB7FCC9" w14:paraId="180F67BF">
            <w:pPr>
              <w:pStyle w:val="Tekstpodstawowy"/>
              <w:ind w:left="0"/>
              <w:rPr>
                <w:b w:val="1"/>
                <w:bCs w:val="1"/>
                <w:lang w:val="pl-PL"/>
              </w:rPr>
            </w:pPr>
            <w:r w:rsidRPr="6FB7FCC9" w:rsidR="6FB7FCC9">
              <w:rPr>
                <w:b w:val="1"/>
                <w:bCs w:val="1"/>
                <w:lang w:val="pl-PL"/>
              </w:rPr>
              <w:t>Opis</w:t>
            </w:r>
          </w:p>
        </w:tc>
        <w:tc>
          <w:tcPr>
            <w:tcW w:w="3960" w:type="dxa"/>
            <w:shd w:val="clear" w:color="auto" w:fill="FFFFFF" w:themeFill="background1"/>
            <w:tcMar/>
          </w:tcPr>
          <w:p w:rsidR="6FB7FCC9" w:rsidP="6FB7FCC9" w:rsidRDefault="6FB7FCC9" w14:paraId="2E45021A">
            <w:pPr>
              <w:pStyle w:val="Tekstpodstawowy"/>
              <w:ind w:left="0"/>
              <w:rPr>
                <w:b w:val="1"/>
                <w:bCs w:val="1"/>
                <w:lang w:val="pl-PL"/>
              </w:rPr>
            </w:pPr>
            <w:r w:rsidRPr="6FB7FCC9" w:rsidR="6FB7FCC9">
              <w:rPr>
                <w:b w:val="1"/>
                <w:bCs w:val="1"/>
                <w:lang w:val="pl-PL"/>
              </w:rPr>
              <w:t>Odpowiedzialność</w:t>
            </w:r>
          </w:p>
        </w:tc>
      </w:tr>
      <w:tr w:rsidR="6FB7FCC9" w:rsidTr="6FB7FCC9" w14:paraId="35D25761">
        <w:trPr>
          <w:trHeight w:val="300"/>
        </w:trPr>
        <w:tc>
          <w:tcPr>
            <w:tcW w:w="2070" w:type="dxa"/>
            <w:tcMar/>
          </w:tcPr>
          <w:p w:rsidR="6FB7FCC9" w:rsidP="6FB7FCC9" w:rsidRDefault="6FB7FCC9" w14:paraId="4E08551D" w14:textId="26391203">
            <w:pPr>
              <w:pStyle w:val="Tekstpodstawowy"/>
            </w:pPr>
            <w:r w:rsidRPr="6FB7FCC9" w:rsidR="6FB7FCC9">
              <w:rPr>
                <w:noProof w:val="0"/>
                <w:lang w:val="pl-PL"/>
              </w:rPr>
              <w:t>Grupa "Filozofowie Analogowi"</w:t>
            </w:r>
          </w:p>
        </w:tc>
        <w:tc>
          <w:tcPr>
            <w:tcW w:w="2430" w:type="dxa"/>
            <w:tcMar/>
          </w:tcPr>
          <w:p w:rsidR="6FB7FCC9" w:rsidP="6FB7FCC9" w:rsidRDefault="6FB7FCC9" w14:paraId="5A0D9C1F" w14:textId="618EDDD5">
            <w:pPr>
              <w:pStyle w:val="Tekstpodstawowy"/>
            </w:pPr>
            <w:r w:rsidRPr="6FB7FCC9" w:rsidR="6FB7FCC9">
              <w:rPr>
                <w:noProof w:val="0"/>
                <w:lang w:val="pl-PL"/>
              </w:rPr>
              <w:t>Zleceniodawcy, eksperci dziedzinowi.</w:t>
            </w:r>
          </w:p>
        </w:tc>
        <w:tc>
          <w:tcPr>
            <w:tcW w:w="3960" w:type="dxa"/>
            <w:tcMar/>
          </w:tcPr>
          <w:p w:rsidR="6FB7FCC9" w:rsidP="6FB7FCC9" w:rsidRDefault="6FB7FCC9" w14:paraId="40148398" w14:textId="29CAAF25">
            <w:pPr>
              <w:pStyle w:val="Tekstpodstawowy"/>
              <w:tabs>
                <w:tab w:val="num" w:leader="none" w:pos="878"/>
              </w:tabs>
            </w:pPr>
            <w:r w:rsidRPr="6FB7FCC9" w:rsidR="6FB7FCC9">
              <w:rPr>
                <w:noProof w:val="0"/>
                <w:lang w:val="pl-PL"/>
              </w:rPr>
              <w:t>Definiowanie wizji, weryfikacja jakości interpretacji tekstu.</w:t>
            </w:r>
          </w:p>
        </w:tc>
      </w:tr>
    </w:tbl>
    <w:p w:rsidR="6FB7FCC9" w:rsidP="6FB7FCC9" w:rsidRDefault="6FB7FCC9" w14:paraId="2F33A0E7" w14:textId="62FAC41D">
      <w:pPr>
        <w:pStyle w:val="Normalny"/>
        <w:rPr>
          <w:lang w:val="pl-PL"/>
        </w:rPr>
      </w:pPr>
    </w:p>
    <w:p w:rsidRPr="000854B3" w:rsidR="00F00728" w:rsidRDefault="00F00728" w14:paraId="0B9CC6BA" w14:textId="77777777">
      <w:pPr>
        <w:pStyle w:val="Tekstpodstawowy"/>
        <w:rPr>
          <w:lang w:val="pl-PL"/>
        </w:rPr>
      </w:pPr>
    </w:p>
    <w:tbl>
      <w:tblPr>
        <w:tblW w:w="8460" w:type="dxa"/>
        <w:tblInd w:w="82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BF" w:firstRow="1" w:lastRow="0" w:firstColumn="1" w:lastColumn="0" w:noHBand="0" w:noVBand="0"/>
      </w:tblPr>
      <w:tblGrid>
        <w:gridCol w:w="2100"/>
        <w:gridCol w:w="2400"/>
        <w:gridCol w:w="3960"/>
      </w:tblGrid>
      <w:tr w:rsidRPr="000854B3" w:rsidR="00F00728" w:rsidTr="6FB7FCC9" w14:paraId="0F103E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 w:themeFill="background1"/>
            <w:tcMar/>
          </w:tcPr>
          <w:p w:rsidRPr="000854B3" w:rsidR="00F00728" w:rsidRDefault="00DD64B3" w14:paraId="1880920F" w14:textId="77777777">
            <w:pPr>
              <w:pStyle w:val="Tekstpodstawowy"/>
              <w:ind w:left="0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Nazwa</w:t>
            </w:r>
          </w:p>
        </w:tc>
        <w:tc>
          <w:tcPr>
            <w:tcW w:w="2400" w:type="dxa"/>
            <w:shd w:val="clear" w:color="auto" w:fill="FFFFFF" w:themeFill="background1"/>
            <w:tcMar/>
          </w:tcPr>
          <w:p w:rsidRPr="000854B3" w:rsidR="00F00728" w:rsidRDefault="00DD64B3" w14:paraId="176FFDAD" w14:textId="77777777">
            <w:pPr>
              <w:pStyle w:val="Tekstpodstawowy"/>
              <w:ind w:left="0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Opis</w:t>
            </w:r>
          </w:p>
        </w:tc>
        <w:tc>
          <w:tcPr>
            <w:tcW w:w="3960" w:type="dxa"/>
            <w:shd w:val="clear" w:color="auto" w:fill="FFFFFF" w:themeFill="background1"/>
            <w:tcMar/>
          </w:tcPr>
          <w:p w:rsidRPr="000854B3" w:rsidR="00F00728" w:rsidRDefault="00DD64B3" w14:paraId="3E63A07A" w14:textId="77777777">
            <w:pPr>
              <w:pStyle w:val="Tekstpodstawowy"/>
              <w:ind w:left="0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Odpowiedzialność</w:t>
            </w:r>
          </w:p>
        </w:tc>
      </w:tr>
      <w:tr w:rsidRPr="000854B3" w:rsidR="00F00728" w:rsidTr="6FB7FCC9" w14:paraId="601F60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/>
          </w:tcPr>
          <w:p w:rsidRPr="000854B3" w:rsidR="00F00728" w:rsidP="6FB7FCC9" w:rsidRDefault="00F00728" w14:paraId="7D487641" w14:textId="5B16260F">
            <w:pPr>
              <w:pStyle w:val="Tekstpodstawowy"/>
              <w:rPr>
                <w:noProof w:val="0"/>
                <w:lang w:val="pl-PL"/>
              </w:rPr>
            </w:pPr>
            <w:r w:rsidRPr="6FB7FCC9" w:rsidR="11842C2D">
              <w:rPr>
                <w:noProof w:val="0"/>
                <w:lang w:val="pl-PL"/>
              </w:rPr>
              <w:t xml:space="preserve">| Deweloperzy (Programista) </w:t>
            </w:r>
          </w:p>
        </w:tc>
        <w:tc>
          <w:tcPr>
            <w:tcW w:w="2400" w:type="dxa"/>
            <w:tcMar/>
          </w:tcPr>
          <w:p w:rsidRPr="000854B3" w:rsidR="00F00728" w:rsidP="6FB7FCC9" w:rsidRDefault="00F00728" w14:paraId="5FED90E0" w14:textId="07D17E9C">
            <w:pPr>
              <w:pStyle w:val="Tekstpodstawowy"/>
            </w:pPr>
            <w:r w:rsidRPr="6FB7FCC9" w:rsidR="11842C2D">
              <w:rPr>
                <w:noProof w:val="0"/>
                <w:lang w:val="pl-PL"/>
              </w:rPr>
              <w:t>Realizatory systemu</w:t>
            </w:r>
          </w:p>
        </w:tc>
        <w:tc>
          <w:tcPr>
            <w:tcW w:w="3960" w:type="dxa"/>
            <w:tcMar/>
          </w:tcPr>
          <w:p w:rsidRPr="000854B3" w:rsidR="00F00728" w:rsidP="6FB7FCC9" w:rsidRDefault="00DD64B3" w14:paraId="413317A8" w14:textId="3F09A479">
            <w:pPr>
              <w:pStyle w:val="Tekstpodstawowy"/>
              <w:tabs>
                <w:tab w:val="num" w:pos="878"/>
              </w:tabs>
              <w:ind/>
            </w:pPr>
            <w:r w:rsidRPr="6FB7FCC9" w:rsidR="11842C2D">
              <w:rPr>
                <w:noProof w:val="0"/>
                <w:lang w:val="pl-PL"/>
              </w:rPr>
              <w:t>Dobór bibliotek, technologii, implementacja architektury.</w:t>
            </w:r>
          </w:p>
        </w:tc>
      </w:tr>
    </w:tbl>
    <w:p w:rsidRPr="000854B3" w:rsidR="00F00728" w:rsidRDefault="00392BF5" w14:paraId="2EC6BC03" w14:textId="77777777">
      <w:pPr>
        <w:pStyle w:val="Nagwek2"/>
        <w:rPr>
          <w:lang w:val="pl-PL"/>
        </w:rPr>
      </w:pPr>
      <w:bookmarkStart w:name="_Toc87951654" w:id="19"/>
      <w:r w:rsidRPr="6FB7FCC9" w:rsidR="00392BF5">
        <w:rPr>
          <w:lang w:val="pl-PL"/>
        </w:rPr>
        <w:t>Użytkownicy</w:t>
      </w:r>
      <w:bookmarkEnd w:id="19"/>
    </w:p>
    <w:p w:rsidRPr="000854B3" w:rsidR="00F00728" w:rsidRDefault="00F00728" w14:paraId="1EAFB94F" w14:textId="77777777">
      <w:pPr>
        <w:pStyle w:val="Tekstpodstawowy"/>
        <w:rPr>
          <w:lang w:val="pl-PL"/>
        </w:rPr>
      </w:pPr>
    </w:p>
    <w:tbl>
      <w:tblPr>
        <w:tblW w:w="8748" w:type="dxa"/>
        <w:tblInd w:w="82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BF" w:firstRow="1" w:lastRow="0" w:firstColumn="1" w:lastColumn="0" w:noHBand="0" w:noVBand="0"/>
      </w:tblPr>
      <w:tblGrid>
        <w:gridCol w:w="1560"/>
        <w:gridCol w:w="1920"/>
        <w:gridCol w:w="2640"/>
        <w:gridCol w:w="2628"/>
      </w:tblGrid>
      <w:tr w:rsidRPr="000854B3" w:rsidR="00F00728" w:rsidTr="6FB7FCC9" w14:paraId="2D5D3142" w14:textId="77777777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1560" w:type="dxa"/>
            <w:shd w:val="clear" w:color="auto" w:fill="FFFFFF" w:themeFill="background1"/>
            <w:tcMar/>
          </w:tcPr>
          <w:p w:rsidRPr="000854B3" w:rsidR="00F00728" w:rsidRDefault="00DD64B3" w14:paraId="5664CA1D" w14:textId="77777777">
            <w:pPr>
              <w:pStyle w:val="Tekstpodstawowy"/>
              <w:ind w:left="0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Nazwa</w:t>
            </w:r>
          </w:p>
        </w:tc>
        <w:tc>
          <w:tcPr>
            <w:tcW w:w="1920" w:type="dxa"/>
            <w:shd w:val="clear" w:color="auto" w:fill="FFFFFF" w:themeFill="background1"/>
            <w:tcMar/>
          </w:tcPr>
          <w:p w:rsidRPr="000854B3" w:rsidR="00F00728" w:rsidRDefault="00DD64B3" w14:paraId="73AAA023" w14:textId="77777777">
            <w:pPr>
              <w:pStyle w:val="Tekstpodstawowy"/>
              <w:ind w:left="0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Opis</w:t>
            </w:r>
          </w:p>
        </w:tc>
        <w:tc>
          <w:tcPr>
            <w:tcW w:w="2640" w:type="dxa"/>
            <w:shd w:val="clear" w:color="auto" w:fill="FFFFFF" w:themeFill="background1"/>
            <w:tcMar/>
          </w:tcPr>
          <w:p w:rsidRPr="000854B3" w:rsidR="00F00728" w:rsidRDefault="00DD64B3" w14:paraId="73CE443D" w14:textId="77777777">
            <w:pPr>
              <w:pStyle w:val="Tekstpodstawowy"/>
              <w:ind w:left="0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Odpowiedzialność</w:t>
            </w:r>
          </w:p>
        </w:tc>
        <w:tc>
          <w:tcPr>
            <w:tcW w:w="2628" w:type="dxa"/>
            <w:shd w:val="clear" w:color="auto" w:fill="FFFFFF" w:themeFill="background1"/>
            <w:tcMar/>
          </w:tcPr>
          <w:p w:rsidRPr="000854B3" w:rsidR="00F00728" w:rsidRDefault="00DD64B3" w14:paraId="4B1CDD28" w14:textId="77777777">
            <w:pPr>
              <w:pStyle w:val="Tekstpodstawowy"/>
              <w:ind w:left="0"/>
              <w:rPr>
                <w:b/>
                <w:lang w:val="pl-PL"/>
              </w:rPr>
            </w:pPr>
            <w:r w:rsidRPr="000854B3">
              <w:rPr>
                <w:b/>
                <w:lang w:val="pl-PL"/>
              </w:rPr>
              <w:t>Udziałowiec</w:t>
            </w:r>
          </w:p>
        </w:tc>
      </w:tr>
      <w:tr w:rsidRPr="000854B3" w:rsidR="00F00728" w:rsidTr="6FB7FCC9" w14:paraId="1A2638F6" w14:textId="77777777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1560" w:type="dxa"/>
            <w:tcMar/>
          </w:tcPr>
          <w:p w:rsidRPr="000854B3" w:rsidR="00F00728" w:rsidP="6FB7FCC9" w:rsidRDefault="00F00728" w14:paraId="6B376FC4" w14:textId="0F4FEB1D">
            <w:pPr>
              <w:pStyle w:val="Tekstpodstawowy"/>
            </w:pPr>
            <w:r w:rsidRPr="6FB7FCC9" w:rsidR="3F2E1FF6">
              <w:rPr>
                <w:noProof w:val="0"/>
                <w:lang w:val="pl-PL"/>
              </w:rPr>
              <w:t>Filozof</w:t>
            </w:r>
            <w:r w:rsidRPr="6FB7FCC9" w:rsidR="7F0EA565">
              <w:rPr>
                <w:noProof w:val="0"/>
                <w:lang w:val="pl-PL"/>
              </w:rPr>
              <w:t>/ Autor</w:t>
            </w:r>
          </w:p>
        </w:tc>
        <w:tc>
          <w:tcPr>
            <w:tcW w:w="1920" w:type="dxa"/>
            <w:tcMar/>
          </w:tcPr>
          <w:p w:rsidRPr="000854B3" w:rsidR="00F00728" w:rsidP="6FB7FCC9" w:rsidRDefault="00F00728" w14:paraId="48C79449" w14:textId="15C18A12">
            <w:pPr>
              <w:pStyle w:val="Tekstpodstawowy"/>
            </w:pPr>
            <w:r w:rsidRPr="6FB7FCC9" w:rsidR="7F0EA565">
              <w:rPr>
                <w:noProof w:val="0"/>
                <w:lang w:val="pl-PL"/>
              </w:rPr>
              <w:t>twórca</w:t>
            </w:r>
            <w:r w:rsidRPr="6FB7FCC9" w:rsidR="7F0EA565">
              <w:rPr>
                <w:noProof w:val="0"/>
                <w:lang w:val="pl-PL"/>
              </w:rPr>
              <w:t xml:space="preserve"> notatek, użytkownik </w:t>
            </w:r>
            <w:r w:rsidRPr="6FB7FCC9" w:rsidR="7F0EA565">
              <w:rPr>
                <w:noProof w:val="0"/>
                <w:lang w:val="pl-PL"/>
              </w:rPr>
              <w:t>Discorda</w:t>
            </w:r>
            <w:r w:rsidRPr="6FB7FCC9" w:rsidR="7F0EA565">
              <w:rPr>
                <w:noProof w:val="0"/>
                <w:lang w:val="pl-PL"/>
              </w:rPr>
              <w:t>.</w:t>
            </w:r>
          </w:p>
        </w:tc>
        <w:tc>
          <w:tcPr>
            <w:tcW w:w="2640" w:type="dxa"/>
            <w:tcMar/>
          </w:tcPr>
          <w:p w:rsidRPr="000854B3" w:rsidR="00F00728" w:rsidP="6FB7FCC9" w:rsidRDefault="00DD64B3" w14:paraId="3FDEEB79" w14:textId="3C17E490">
            <w:pPr>
              <w:pStyle w:val="Tekstpodstawowy"/>
              <w:tabs>
                <w:tab w:val="num" w:pos="878"/>
              </w:tabs>
            </w:pPr>
            <w:r w:rsidRPr="6FB7FCC9" w:rsidR="7F0EA565">
              <w:rPr>
                <w:noProof w:val="0"/>
                <w:lang w:val="pl-PL"/>
              </w:rPr>
              <w:t>Dostarczanie czytelnych zdjęć, stosowanie tagów &lt;NOTE&gt;.</w:t>
            </w:r>
          </w:p>
        </w:tc>
        <w:tc>
          <w:tcPr>
            <w:tcW w:w="2628" w:type="dxa"/>
            <w:tcMar/>
          </w:tcPr>
          <w:p w:rsidRPr="000854B3" w:rsidR="00F00728" w:rsidP="6FB7FCC9" w:rsidRDefault="00F00728" w14:paraId="65FC466A" w14:textId="7E73EDE0">
            <w:pPr>
              <w:pStyle w:val="Tekstpodstawowy"/>
            </w:pPr>
            <w:r w:rsidRPr="6FB7FCC9" w:rsidR="7F0EA565">
              <w:rPr>
                <w:noProof w:val="0"/>
                <w:lang w:val="pl-PL"/>
              </w:rPr>
              <w:t>Filozofowie Analogowi</w:t>
            </w:r>
          </w:p>
        </w:tc>
      </w:tr>
    </w:tbl>
    <w:p w:rsidRPr="000854B3" w:rsidR="00F00728" w:rsidRDefault="00F00728" w14:paraId="4763F0C9" w14:textId="77777777">
      <w:pPr>
        <w:pStyle w:val="Tekstpodstawowy"/>
        <w:rPr>
          <w:lang w:val="pl-PL"/>
        </w:rPr>
      </w:pPr>
    </w:p>
    <w:p w:rsidRPr="000854B3" w:rsidR="00F00728" w:rsidRDefault="00DD64B3" w14:paraId="60192A6E" w14:textId="77777777">
      <w:pPr>
        <w:pStyle w:val="Nagwek2"/>
        <w:rPr>
          <w:lang w:val="pl-PL"/>
        </w:rPr>
      </w:pPr>
      <w:bookmarkStart w:name="_Toc87951655" w:id="20"/>
      <w:r w:rsidRPr="6FB7FCC9" w:rsidR="00DD64B3">
        <w:rPr>
          <w:lang w:val="pl-PL"/>
        </w:rPr>
        <w:t>Środowisko użytkownika</w:t>
      </w:r>
      <w:bookmarkEnd w:id="20"/>
    </w:p>
    <w:p w:rsidR="40A70FE8" w:rsidP="6FB7FCC9" w:rsidRDefault="40A70FE8" w14:paraId="3EB200DF" w14:textId="2C01B3B0">
      <w:pPr>
        <w:pStyle w:val="Tekstpodstawowy"/>
        <w:rPr>
          <w:lang w:val="en-US"/>
        </w:rPr>
      </w:pPr>
      <w:r w:rsidRPr="6FB7FCC9" w:rsidR="40A70FE8">
        <w:rPr>
          <w:lang w:val="en-US"/>
        </w:rPr>
        <w:t>Użytkownik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pracuje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głównie</w:t>
      </w:r>
      <w:r w:rsidRPr="6FB7FCC9" w:rsidR="40A70FE8">
        <w:rPr>
          <w:lang w:val="en-US"/>
        </w:rPr>
        <w:t xml:space="preserve"> z </w:t>
      </w:r>
      <w:r w:rsidRPr="6FB7FCC9" w:rsidR="40A70FE8">
        <w:rPr>
          <w:lang w:val="en-US"/>
        </w:rPr>
        <w:t>fizycznym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notesem</w:t>
      </w:r>
      <w:r w:rsidRPr="6FB7FCC9" w:rsidR="40A70FE8">
        <w:rPr>
          <w:lang w:val="en-US"/>
        </w:rPr>
        <w:t xml:space="preserve"> (</w:t>
      </w:r>
      <w:r w:rsidRPr="6FB7FCC9" w:rsidR="40A70FE8">
        <w:rPr>
          <w:lang w:val="en-US"/>
        </w:rPr>
        <w:t>brak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komputera</w:t>
      </w:r>
      <w:r w:rsidRPr="6FB7FCC9" w:rsidR="40A70FE8">
        <w:rPr>
          <w:lang w:val="en-US"/>
        </w:rPr>
        <w:t xml:space="preserve"> w </w:t>
      </w:r>
      <w:r w:rsidRPr="6FB7FCC9" w:rsidR="40A70FE8">
        <w:rPr>
          <w:lang w:val="en-US"/>
        </w:rPr>
        <w:t>zasięgu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wzroku</w:t>
      </w:r>
      <w:r w:rsidRPr="6FB7FCC9" w:rsidR="40A70FE8">
        <w:rPr>
          <w:lang w:val="en-US"/>
        </w:rPr>
        <w:t xml:space="preserve">). </w:t>
      </w:r>
      <w:r w:rsidRPr="6FB7FCC9" w:rsidR="40A70FE8">
        <w:rPr>
          <w:lang w:val="en-US"/>
        </w:rPr>
        <w:t>Jedynym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urządzeniem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cyfrowym</w:t>
      </w:r>
      <w:r w:rsidRPr="6FB7FCC9" w:rsidR="40A70FE8">
        <w:rPr>
          <w:lang w:val="en-US"/>
        </w:rPr>
        <w:t xml:space="preserve"> jest </w:t>
      </w:r>
      <w:r w:rsidRPr="6FB7FCC9" w:rsidR="40A70FE8">
        <w:rPr>
          <w:lang w:val="en-US"/>
        </w:rPr>
        <w:t>smartfon</w:t>
      </w:r>
      <w:r w:rsidRPr="6FB7FCC9" w:rsidR="40A70FE8">
        <w:rPr>
          <w:lang w:val="en-US"/>
        </w:rPr>
        <w:t xml:space="preserve"> z </w:t>
      </w:r>
      <w:r w:rsidRPr="6FB7FCC9" w:rsidR="40A70FE8">
        <w:rPr>
          <w:lang w:val="en-US"/>
        </w:rPr>
        <w:t>zainstalowanym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Discordem</w:t>
      </w:r>
      <w:r w:rsidRPr="6FB7FCC9" w:rsidR="40A70FE8">
        <w:rPr>
          <w:lang w:val="en-US"/>
        </w:rPr>
        <w:t xml:space="preserve">. Po </w:t>
      </w:r>
      <w:r w:rsidRPr="6FB7FCC9" w:rsidR="40A70FE8">
        <w:rPr>
          <w:lang w:val="en-US"/>
        </w:rPr>
        <w:t>stronie</w:t>
      </w:r>
      <w:r w:rsidRPr="6FB7FCC9" w:rsidR="40A70FE8">
        <w:rPr>
          <w:lang w:val="en-US"/>
        </w:rPr>
        <w:t xml:space="preserve"> "</w:t>
      </w:r>
      <w:r w:rsidRPr="6FB7FCC9" w:rsidR="40A70FE8">
        <w:rPr>
          <w:lang w:val="en-US"/>
        </w:rPr>
        <w:t>odbiorczej</w:t>
      </w:r>
      <w:r w:rsidRPr="6FB7FCC9" w:rsidR="40A70FE8">
        <w:rPr>
          <w:lang w:val="en-US"/>
        </w:rPr>
        <w:t xml:space="preserve">" </w:t>
      </w:r>
      <w:r w:rsidRPr="6FB7FCC9" w:rsidR="40A70FE8">
        <w:rPr>
          <w:lang w:val="en-US"/>
        </w:rPr>
        <w:t>znajduje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się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komputer</w:t>
      </w:r>
      <w:r w:rsidRPr="6FB7FCC9" w:rsidR="40A70FE8">
        <w:rPr>
          <w:lang w:val="en-US"/>
        </w:rPr>
        <w:t xml:space="preserve"> z </w:t>
      </w:r>
      <w:r w:rsidRPr="6FB7FCC9" w:rsidR="40A70FE8">
        <w:rPr>
          <w:lang w:val="en-US"/>
        </w:rPr>
        <w:t>aplikacją</w:t>
      </w:r>
      <w:r w:rsidRPr="6FB7FCC9" w:rsidR="40A70FE8">
        <w:rPr>
          <w:lang w:val="en-US"/>
        </w:rPr>
        <w:t xml:space="preserve"> Obsidian, </w:t>
      </w:r>
      <w:r w:rsidRPr="6FB7FCC9" w:rsidR="40A70FE8">
        <w:rPr>
          <w:lang w:val="en-US"/>
        </w:rPr>
        <w:t>który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synchronizuje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pliki</w:t>
      </w:r>
      <w:r w:rsidRPr="6FB7FCC9" w:rsidR="40A70FE8">
        <w:rPr>
          <w:lang w:val="en-US"/>
        </w:rPr>
        <w:t xml:space="preserve"> .md (np. </w:t>
      </w:r>
      <w:r w:rsidRPr="6FB7FCC9" w:rsidR="40A70FE8">
        <w:rPr>
          <w:lang w:val="en-US"/>
        </w:rPr>
        <w:t>przez</w:t>
      </w:r>
      <w:r w:rsidRPr="6FB7FCC9" w:rsidR="40A70FE8">
        <w:rPr>
          <w:lang w:val="en-US"/>
        </w:rPr>
        <w:t xml:space="preserve"> Git </w:t>
      </w:r>
      <w:r w:rsidRPr="6FB7FCC9" w:rsidR="40A70FE8">
        <w:rPr>
          <w:lang w:val="en-US"/>
        </w:rPr>
        <w:t>lub</w:t>
      </w:r>
      <w:r w:rsidRPr="6FB7FCC9" w:rsidR="40A70FE8">
        <w:rPr>
          <w:lang w:val="en-US"/>
        </w:rPr>
        <w:t xml:space="preserve"> Sync). System NOTES-AI </w:t>
      </w:r>
      <w:r w:rsidRPr="6FB7FCC9" w:rsidR="40A70FE8">
        <w:rPr>
          <w:lang w:val="en-US"/>
        </w:rPr>
        <w:t>musi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działać</w:t>
      </w:r>
      <w:r w:rsidRPr="6FB7FCC9" w:rsidR="40A70FE8">
        <w:rPr>
          <w:lang w:val="en-US"/>
        </w:rPr>
        <w:t xml:space="preserve"> w </w:t>
      </w:r>
      <w:r w:rsidRPr="6FB7FCC9" w:rsidR="40A70FE8">
        <w:rPr>
          <w:lang w:val="en-US"/>
        </w:rPr>
        <w:t>tle</w:t>
      </w:r>
      <w:r w:rsidRPr="6FB7FCC9" w:rsidR="40A70FE8">
        <w:rPr>
          <w:lang w:val="en-US"/>
        </w:rPr>
        <w:t xml:space="preserve">, </w:t>
      </w:r>
      <w:r w:rsidRPr="6FB7FCC9" w:rsidR="40A70FE8">
        <w:rPr>
          <w:lang w:val="en-US"/>
        </w:rPr>
        <w:t>nie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wymagając</w:t>
      </w:r>
      <w:r w:rsidRPr="6FB7FCC9" w:rsidR="40A70FE8">
        <w:rPr>
          <w:lang w:val="en-US"/>
        </w:rPr>
        <w:t xml:space="preserve"> od </w:t>
      </w:r>
      <w:r w:rsidRPr="6FB7FCC9" w:rsidR="40A70FE8">
        <w:rPr>
          <w:lang w:val="en-US"/>
        </w:rPr>
        <w:t>użytkownika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interakcji</w:t>
      </w:r>
      <w:r w:rsidRPr="6FB7FCC9" w:rsidR="40A70FE8">
        <w:rPr>
          <w:lang w:val="en-US"/>
        </w:rPr>
        <w:t xml:space="preserve"> z </w:t>
      </w:r>
      <w:r w:rsidRPr="6FB7FCC9" w:rsidR="40A70FE8">
        <w:rPr>
          <w:lang w:val="en-US"/>
        </w:rPr>
        <w:t>konsolą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czy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skomplikowanym</w:t>
      </w:r>
      <w:r w:rsidRPr="6FB7FCC9" w:rsidR="40A70FE8">
        <w:rPr>
          <w:lang w:val="en-US"/>
        </w:rPr>
        <w:t xml:space="preserve"> </w:t>
      </w:r>
      <w:r w:rsidRPr="6FB7FCC9" w:rsidR="40A70FE8">
        <w:rPr>
          <w:lang w:val="en-US"/>
        </w:rPr>
        <w:t>interfejsem</w:t>
      </w:r>
      <w:r w:rsidRPr="6FB7FCC9" w:rsidR="40A70FE8">
        <w:rPr>
          <w:lang w:val="en-US"/>
        </w:rPr>
        <w:t>.</w:t>
      </w:r>
    </w:p>
    <w:p w:rsidRPr="000854B3" w:rsidR="00F00728" w:rsidRDefault="00AE6A20" w14:paraId="7071F089" w14:textId="77777777">
      <w:pPr>
        <w:pStyle w:val="Nagwek2"/>
        <w:widowControl/>
        <w:rPr>
          <w:lang w:val="pl-PL"/>
        </w:rPr>
      </w:pPr>
      <w:bookmarkStart w:name="_Toc87951656" w:id="21"/>
      <w:r w:rsidRPr="6FB7FCC9" w:rsidR="00AE6A20">
        <w:rPr>
          <w:lang w:val="pl-PL"/>
        </w:rPr>
        <w:t>Profile udziałowców</w:t>
      </w:r>
      <w:bookmarkEnd w:id="21"/>
      <w:r w:rsidRPr="6FB7FCC9" w:rsidR="00F00728">
        <w:rPr>
          <w:lang w:val="pl-PL"/>
        </w:rPr>
        <w:t xml:space="preserve"> </w:t>
      </w:r>
    </w:p>
    <w:p w:rsidR="79D18A1C" w:rsidP="6FB7FCC9" w:rsidRDefault="79D18A1C" w14:paraId="69A02B29" w14:textId="45B7B11F">
      <w:pPr>
        <w:pStyle w:val="Nagwek3"/>
        <w:pageBreakBefore w:val="1"/>
        <w:rPr>
          <w:lang w:val="pl-PL"/>
        </w:rPr>
      </w:pPr>
      <w:r w:rsidRPr="6FB7FCC9" w:rsidR="79D18A1C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Grupa </w:t>
      </w:r>
      <w:r w:rsidRPr="6FB7FCC9" w:rsidR="058AF420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Filozof</w:t>
      </w:r>
      <w:r w:rsidRPr="6FB7FCC9" w:rsidR="7041B43E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 xml:space="preserve">owie </w:t>
      </w:r>
      <w:r w:rsidRPr="6FB7FCC9" w:rsidR="058AF420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Analogow</w:t>
      </w:r>
      <w:r w:rsidRPr="6FB7FCC9" w:rsidR="2A4E4222">
        <w:rPr>
          <w:rFonts w:ascii="Times New Roman" w:hAnsi="Times New Roman" w:eastAsia="Times New Roman" w:cs="Times New Roman"/>
          <w:noProof w:val="0"/>
          <w:sz w:val="20"/>
          <w:szCs w:val="20"/>
          <w:lang w:val="pl-PL"/>
        </w:rPr>
        <w:t>i</w:t>
      </w:r>
    </w:p>
    <w:p w:rsidRPr="000854B3" w:rsidR="00F00728" w:rsidRDefault="00F00728" w14:paraId="5DC01AAE" w14:textId="77777777">
      <w:pPr>
        <w:rPr>
          <w:lang w:val="pl-PL"/>
        </w:rPr>
      </w:pPr>
    </w:p>
    <w:tbl>
      <w:tblPr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Pr="000854B3" w:rsidR="00F00728" w:rsidTr="6FB7FCC9" w14:paraId="2F867A3F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2DCC6A97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Reprezentant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1621F37B" w14:textId="5F1D9F27">
            <w:pPr>
              <w:pStyle w:val="InfoBlue"/>
              <w:suppressLineNumbers w:val="0"/>
              <w:bidi w:val="0"/>
              <w:spacing w:before="120" w:beforeAutospacing="off" w:after="0" w:afterAutospacing="off" w:line="240" w:lineRule="atLeast"/>
              <w:ind w:left="0" w:right="0"/>
              <w:jc w:val="left"/>
              <w:rPr>
                <w:color w:val="auto"/>
                <w:lang w:val="en-US"/>
              </w:rPr>
            </w:pPr>
            <w:r w:rsidRPr="6FB7FCC9" w:rsidR="2A832507">
              <w:rPr>
                <w:color w:val="auto"/>
                <w:lang w:val="en-US"/>
              </w:rPr>
              <w:t>Andrzej Nowak</w:t>
            </w:r>
          </w:p>
        </w:tc>
      </w:tr>
      <w:tr w:rsidRPr="000854B3" w:rsidR="00F00728" w:rsidTr="6FB7FCC9" w14:paraId="4EB7BFA2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550C7E14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Opis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5B4DB223" w14:textId="507F6D2F">
            <w:pPr>
              <w:pStyle w:val="InfoBlue"/>
              <w:ind w:left="0"/>
              <w:rPr>
                <w:color w:val="auto"/>
                <w:lang w:val="en-US"/>
              </w:rPr>
            </w:pPr>
            <w:r w:rsidRPr="6FB7FCC9" w:rsidR="3E0B58D2">
              <w:rPr>
                <w:color w:val="auto"/>
                <w:lang w:val="en-US"/>
              </w:rPr>
              <w:t>Admin</w:t>
            </w:r>
            <w:r w:rsidRPr="6FB7FCC9" w:rsidR="3E0B58D2">
              <w:rPr>
                <w:color w:val="auto"/>
                <w:lang w:val="en-US"/>
              </w:rPr>
              <w:t xml:space="preserve"> </w:t>
            </w:r>
            <w:r w:rsidRPr="6FB7FCC9" w:rsidR="3E0B58D2">
              <w:rPr>
                <w:color w:val="auto"/>
                <w:lang w:val="en-US"/>
              </w:rPr>
              <w:t>serwera</w:t>
            </w:r>
            <w:r w:rsidRPr="6FB7FCC9" w:rsidR="3E0B58D2">
              <w:rPr>
                <w:color w:val="auto"/>
                <w:lang w:val="en-US"/>
              </w:rPr>
              <w:t xml:space="preserve"> </w:t>
            </w:r>
            <w:r w:rsidRPr="6FB7FCC9" w:rsidR="3E0B58D2">
              <w:rPr>
                <w:color w:val="auto"/>
                <w:lang w:val="en-US"/>
              </w:rPr>
              <w:t>grupy</w:t>
            </w:r>
            <w:r w:rsidRPr="6FB7FCC9" w:rsidR="3E0B58D2">
              <w:rPr>
                <w:color w:val="auto"/>
                <w:lang w:val="en-US"/>
              </w:rPr>
              <w:t xml:space="preserve"> </w:t>
            </w:r>
            <w:r w:rsidRPr="6FB7FCC9" w:rsidR="3E0B58D2">
              <w:rPr>
                <w:color w:val="auto"/>
                <w:lang w:val="en-US"/>
              </w:rPr>
              <w:t>Filozofów</w:t>
            </w:r>
            <w:r w:rsidRPr="6FB7FCC9" w:rsidR="3E0B58D2">
              <w:rPr>
                <w:color w:val="auto"/>
                <w:lang w:val="en-US"/>
              </w:rPr>
              <w:t xml:space="preserve"> </w:t>
            </w:r>
            <w:r w:rsidRPr="6FB7FCC9" w:rsidR="3E0B58D2">
              <w:rPr>
                <w:color w:val="auto"/>
                <w:lang w:val="en-US"/>
              </w:rPr>
              <w:t>na</w:t>
            </w:r>
            <w:r w:rsidRPr="6FB7FCC9" w:rsidR="3E0B58D2">
              <w:rPr>
                <w:color w:val="auto"/>
                <w:lang w:val="en-US"/>
              </w:rPr>
              <w:t xml:space="preserve"> </w:t>
            </w:r>
            <w:r w:rsidRPr="6FB7FCC9" w:rsidR="3E0B58D2">
              <w:rPr>
                <w:color w:val="auto"/>
                <w:lang w:val="en-US"/>
              </w:rPr>
              <w:t>Discrod</w:t>
            </w:r>
            <w:r w:rsidRPr="6FB7FCC9" w:rsidR="3E0B58D2">
              <w:rPr>
                <w:color w:val="auto"/>
                <w:lang w:val="en-US"/>
              </w:rPr>
              <w:t>.</w:t>
            </w:r>
          </w:p>
        </w:tc>
      </w:tr>
      <w:tr w:rsidRPr="000854B3" w:rsidR="00F00728" w:rsidTr="6FB7FCC9" w14:paraId="722CC09D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7A3F784C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Rodzaj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6FF702A1" w14:textId="32EACFE9">
            <w:pPr>
              <w:pStyle w:val="InfoBlue"/>
              <w:suppressLineNumbers w:val="0"/>
              <w:bidi w:val="0"/>
              <w:spacing w:before="120" w:beforeAutospacing="off" w:after="0" w:afterAutospacing="off" w:line="240" w:lineRule="atLeast"/>
              <w:ind w:left="158" w:right="0"/>
              <w:jc w:val="left"/>
              <w:rPr>
                <w:color w:val="auto"/>
                <w:lang w:val="en-US"/>
              </w:rPr>
            </w:pPr>
            <w:r w:rsidRPr="6FB7FCC9" w:rsidR="0516B149">
              <w:rPr>
                <w:color w:val="auto"/>
                <w:lang w:val="en-US"/>
              </w:rPr>
              <w:t>Doktorat</w:t>
            </w:r>
            <w:r w:rsidRPr="6FB7FCC9" w:rsidR="0516B149">
              <w:rPr>
                <w:color w:val="auto"/>
                <w:lang w:val="en-US"/>
              </w:rPr>
              <w:t xml:space="preserve"> z </w:t>
            </w:r>
            <w:r w:rsidRPr="6FB7FCC9" w:rsidR="0516B149">
              <w:rPr>
                <w:color w:val="auto"/>
                <w:lang w:val="en-US"/>
              </w:rPr>
              <w:t>filozofii</w:t>
            </w:r>
            <w:r w:rsidRPr="6FB7FCC9" w:rsidR="0516B149">
              <w:rPr>
                <w:color w:val="auto"/>
                <w:lang w:val="en-US"/>
              </w:rPr>
              <w:t xml:space="preserve">, administrator </w:t>
            </w:r>
            <w:r w:rsidRPr="6FB7FCC9" w:rsidR="0516B149">
              <w:rPr>
                <w:color w:val="auto"/>
                <w:lang w:val="en-US"/>
              </w:rPr>
              <w:t>grupy</w:t>
            </w:r>
            <w:r w:rsidRPr="6FB7FCC9" w:rsidR="0516B149">
              <w:rPr>
                <w:color w:val="auto"/>
                <w:lang w:val="en-US"/>
              </w:rPr>
              <w:t xml:space="preserve"> </w:t>
            </w:r>
            <w:r w:rsidRPr="6FB7FCC9" w:rsidR="0516B149">
              <w:rPr>
                <w:color w:val="auto"/>
                <w:lang w:val="en-US"/>
              </w:rPr>
              <w:t>discord</w:t>
            </w:r>
            <w:r w:rsidRPr="6FB7FCC9" w:rsidR="0516B149">
              <w:rPr>
                <w:color w:val="auto"/>
                <w:lang w:val="en-US"/>
              </w:rPr>
              <w:t xml:space="preserve"> od 3 </w:t>
            </w:r>
            <w:r w:rsidRPr="6FB7FCC9" w:rsidR="0516B149">
              <w:rPr>
                <w:color w:val="auto"/>
                <w:lang w:val="en-US"/>
              </w:rPr>
              <w:t>lat</w:t>
            </w:r>
          </w:p>
        </w:tc>
      </w:tr>
      <w:tr w:rsidRPr="000854B3" w:rsidR="00F00728" w:rsidTr="6FB7FCC9" w14:paraId="1A570C42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39E6370E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Odpowiedzialności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4FDADCD7" w14:textId="668C3625">
            <w:pPr>
              <w:pStyle w:val="InfoBlue"/>
              <w:rPr>
                <w:color w:val="auto"/>
                <w:lang w:val="en-US"/>
              </w:rPr>
            </w:pPr>
            <w:r w:rsidRPr="6FB7FCC9" w:rsidR="74B49433">
              <w:rPr>
                <w:color w:val="auto"/>
                <w:lang w:val="en-US"/>
              </w:rPr>
              <w:t>Wertfikacja</w:t>
            </w:r>
            <w:r w:rsidRPr="6FB7FCC9" w:rsidR="74B49433">
              <w:rPr>
                <w:color w:val="auto"/>
                <w:lang w:val="en-US"/>
              </w:rPr>
              <w:t xml:space="preserve"> </w:t>
            </w:r>
            <w:r w:rsidRPr="6FB7FCC9" w:rsidR="74B49433">
              <w:rPr>
                <w:color w:val="auto"/>
                <w:lang w:val="en-US"/>
              </w:rPr>
              <w:t>czy</w:t>
            </w:r>
            <w:r w:rsidRPr="6FB7FCC9" w:rsidR="74B49433">
              <w:rPr>
                <w:color w:val="auto"/>
                <w:lang w:val="en-US"/>
              </w:rPr>
              <w:t xml:space="preserve"> </w:t>
            </w:r>
            <w:r w:rsidRPr="6FB7FCC9" w:rsidR="74B49433">
              <w:rPr>
                <w:color w:val="auto"/>
                <w:lang w:val="en-US"/>
              </w:rPr>
              <w:t>korzystanie</w:t>
            </w:r>
            <w:r w:rsidRPr="6FB7FCC9" w:rsidR="74B49433">
              <w:rPr>
                <w:color w:val="auto"/>
                <w:lang w:val="en-US"/>
              </w:rPr>
              <w:t xml:space="preserve"> z </w:t>
            </w:r>
            <w:r w:rsidRPr="6FB7FCC9" w:rsidR="74B49433">
              <w:rPr>
                <w:color w:val="auto"/>
                <w:lang w:val="en-US"/>
              </w:rPr>
              <w:t>systemu</w:t>
            </w:r>
            <w:r w:rsidRPr="6FB7FCC9" w:rsidR="74B49433">
              <w:rPr>
                <w:color w:val="auto"/>
                <w:lang w:val="en-US"/>
              </w:rPr>
              <w:t xml:space="preserve"> jest </w:t>
            </w:r>
            <w:r w:rsidRPr="6FB7FCC9" w:rsidR="74B49433">
              <w:rPr>
                <w:color w:val="auto"/>
                <w:lang w:val="en-US"/>
              </w:rPr>
              <w:t>intuicyjne</w:t>
            </w:r>
            <w:r w:rsidRPr="6FB7FCC9" w:rsidR="74B49433">
              <w:rPr>
                <w:color w:val="auto"/>
                <w:lang w:val="en-US"/>
              </w:rPr>
              <w:t xml:space="preserve"> </w:t>
            </w:r>
            <w:r w:rsidRPr="6FB7FCC9" w:rsidR="74B49433">
              <w:rPr>
                <w:color w:val="auto"/>
                <w:lang w:val="en-US"/>
              </w:rPr>
              <w:t>i</w:t>
            </w:r>
            <w:r w:rsidRPr="6FB7FCC9" w:rsidR="74B49433">
              <w:rPr>
                <w:color w:val="auto"/>
                <w:lang w:val="en-US"/>
              </w:rPr>
              <w:t xml:space="preserve"> </w:t>
            </w:r>
            <w:r w:rsidRPr="6FB7FCC9" w:rsidR="74B49433">
              <w:rPr>
                <w:color w:val="auto"/>
                <w:lang w:val="en-US"/>
              </w:rPr>
              <w:t>pozbawione</w:t>
            </w:r>
            <w:r w:rsidRPr="6FB7FCC9" w:rsidR="74B49433">
              <w:rPr>
                <w:color w:val="auto"/>
                <w:lang w:val="en-US"/>
              </w:rPr>
              <w:t xml:space="preserve"> </w:t>
            </w:r>
            <w:r w:rsidRPr="6FB7FCC9" w:rsidR="74B49433">
              <w:rPr>
                <w:color w:val="auto"/>
                <w:lang w:val="en-US"/>
              </w:rPr>
              <w:t>błędów</w:t>
            </w:r>
            <w:r w:rsidRPr="6FB7FCC9" w:rsidR="74B49433">
              <w:rPr>
                <w:color w:val="auto"/>
                <w:lang w:val="en-US"/>
              </w:rPr>
              <w:t>.</w:t>
            </w:r>
          </w:p>
        </w:tc>
      </w:tr>
      <w:tr w:rsidRPr="000854B3" w:rsidR="00F00728" w:rsidTr="6FB7FCC9" w14:paraId="6CAB180D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187E05E3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Czynniki sukcesu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35B49B00" w14:textId="35968F32">
            <w:pPr>
              <w:pStyle w:val="InfoBlue"/>
              <w:rPr>
                <w:color w:val="auto"/>
                <w:lang w:val="en-US"/>
              </w:rPr>
            </w:pPr>
            <w:r w:rsidRPr="6FB7FCC9" w:rsidR="5A27E74E">
              <w:rPr>
                <w:color w:val="auto"/>
                <w:lang w:val="en-US"/>
              </w:rPr>
              <w:t>Udziałowiec</w:t>
            </w:r>
            <w:r w:rsidRPr="6FB7FCC9" w:rsidR="5A27E74E">
              <w:rPr>
                <w:color w:val="auto"/>
                <w:lang w:val="en-US"/>
              </w:rPr>
              <w:t xml:space="preserve"> </w:t>
            </w:r>
            <w:r w:rsidRPr="6FB7FCC9" w:rsidR="5A27E74E">
              <w:rPr>
                <w:color w:val="auto"/>
                <w:lang w:val="en-US"/>
              </w:rPr>
              <w:t>otrzymuje</w:t>
            </w:r>
            <w:r w:rsidRPr="6FB7FCC9" w:rsidR="5A27E74E">
              <w:rPr>
                <w:color w:val="auto"/>
                <w:lang w:val="en-US"/>
              </w:rPr>
              <w:t xml:space="preserve"> system </w:t>
            </w:r>
            <w:r w:rsidRPr="6FB7FCC9" w:rsidR="5A27E74E">
              <w:rPr>
                <w:color w:val="auto"/>
                <w:lang w:val="en-US"/>
              </w:rPr>
              <w:t>przyśpieszający</w:t>
            </w:r>
            <w:r w:rsidRPr="6FB7FCC9" w:rsidR="5A27E74E">
              <w:rPr>
                <w:color w:val="auto"/>
                <w:lang w:val="en-US"/>
              </w:rPr>
              <w:t xml:space="preserve"> </w:t>
            </w:r>
            <w:r w:rsidRPr="6FB7FCC9" w:rsidR="5A27E74E">
              <w:rPr>
                <w:color w:val="auto"/>
                <w:lang w:val="en-US"/>
              </w:rPr>
              <w:t>proces</w:t>
            </w:r>
            <w:r w:rsidRPr="6FB7FCC9" w:rsidR="5A27E74E">
              <w:rPr>
                <w:color w:val="auto"/>
                <w:lang w:val="en-US"/>
              </w:rPr>
              <w:t xml:space="preserve"> </w:t>
            </w:r>
            <w:r w:rsidRPr="6FB7FCC9" w:rsidR="5A27E74E">
              <w:rPr>
                <w:color w:val="auto"/>
                <w:lang w:val="en-US"/>
              </w:rPr>
              <w:t>tworzenia</w:t>
            </w:r>
            <w:r w:rsidRPr="6FB7FCC9" w:rsidR="5A27E74E">
              <w:rPr>
                <w:color w:val="auto"/>
                <w:lang w:val="en-US"/>
              </w:rPr>
              <w:t xml:space="preserve"> </w:t>
            </w:r>
            <w:r w:rsidRPr="6FB7FCC9" w:rsidR="5A27E74E">
              <w:rPr>
                <w:color w:val="auto"/>
                <w:lang w:val="en-US"/>
              </w:rPr>
              <w:t>notatek</w:t>
            </w:r>
            <w:r w:rsidRPr="6FB7FCC9" w:rsidR="5A27E74E">
              <w:rPr>
                <w:color w:val="auto"/>
                <w:lang w:val="en-US"/>
              </w:rPr>
              <w:t xml:space="preserve"> </w:t>
            </w:r>
            <w:r w:rsidRPr="6FB7FCC9" w:rsidR="5A27E74E">
              <w:rPr>
                <w:color w:val="auto"/>
                <w:lang w:val="en-US"/>
              </w:rPr>
              <w:t>analogowych</w:t>
            </w:r>
            <w:r w:rsidRPr="6FB7FCC9" w:rsidR="5A27E74E">
              <w:rPr>
                <w:color w:val="auto"/>
                <w:lang w:val="en-US"/>
              </w:rPr>
              <w:t xml:space="preserve"> </w:t>
            </w:r>
            <w:r w:rsidRPr="6FB7FCC9" w:rsidR="5A27E74E">
              <w:rPr>
                <w:color w:val="auto"/>
                <w:lang w:val="en-US"/>
              </w:rPr>
              <w:t>i</w:t>
            </w:r>
            <w:r w:rsidRPr="6FB7FCC9" w:rsidR="5A27E74E">
              <w:rPr>
                <w:color w:val="auto"/>
                <w:lang w:val="en-US"/>
              </w:rPr>
              <w:t xml:space="preserve"> </w:t>
            </w:r>
            <w:r w:rsidRPr="6FB7FCC9" w:rsidR="5A27E74E">
              <w:rPr>
                <w:color w:val="auto"/>
                <w:lang w:val="en-US"/>
              </w:rPr>
              <w:t>digitalizacji</w:t>
            </w:r>
            <w:r w:rsidRPr="6FB7FCC9" w:rsidR="5A27E74E">
              <w:rPr>
                <w:color w:val="auto"/>
                <w:lang w:val="en-US"/>
              </w:rPr>
              <w:t xml:space="preserve">. </w:t>
            </w:r>
            <w:r w:rsidRPr="6FB7FCC9" w:rsidR="5A27E74E">
              <w:rPr>
                <w:color w:val="auto"/>
                <w:lang w:val="en-US"/>
              </w:rPr>
              <w:t>Korzystanie</w:t>
            </w:r>
            <w:r w:rsidRPr="6FB7FCC9" w:rsidR="5A27E74E">
              <w:rPr>
                <w:color w:val="auto"/>
                <w:lang w:val="en-US"/>
              </w:rPr>
              <w:t xml:space="preserve"> z </w:t>
            </w:r>
            <w:r w:rsidRPr="6FB7FCC9" w:rsidR="5A27E74E">
              <w:rPr>
                <w:color w:val="auto"/>
                <w:lang w:val="en-US"/>
              </w:rPr>
              <w:t>systemu</w:t>
            </w:r>
            <w:r w:rsidRPr="6FB7FCC9" w:rsidR="5A27E74E">
              <w:rPr>
                <w:color w:val="auto"/>
                <w:lang w:val="en-US"/>
              </w:rPr>
              <w:t xml:space="preserve"> jest </w:t>
            </w:r>
            <w:r w:rsidRPr="6FB7FCC9" w:rsidR="5A27E74E">
              <w:rPr>
                <w:color w:val="auto"/>
                <w:lang w:val="en-US"/>
              </w:rPr>
              <w:t>profitem</w:t>
            </w:r>
            <w:r w:rsidRPr="6FB7FCC9" w:rsidR="5A27E74E">
              <w:rPr>
                <w:color w:val="auto"/>
                <w:lang w:val="en-US"/>
              </w:rPr>
              <w:t>.</w:t>
            </w:r>
          </w:p>
        </w:tc>
      </w:tr>
      <w:tr w:rsidRPr="000854B3" w:rsidR="00F00728" w:rsidTr="6FB7FCC9" w14:paraId="07E19233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7AC6AEBE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Zaangażowanie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332AB153" w14:textId="28BE9803">
            <w:pPr>
              <w:pStyle w:val="InfoBlue"/>
              <w:ind w:left="0"/>
              <w:rPr>
                <w:color w:val="auto"/>
                <w:lang w:val="en-US"/>
              </w:rPr>
            </w:pPr>
            <w:r w:rsidRPr="6FB7FCC9" w:rsidR="3DB9BB8F">
              <w:rPr>
                <w:color w:val="auto"/>
                <w:lang w:val="en-US"/>
              </w:rPr>
              <w:t xml:space="preserve"> </w:t>
            </w:r>
            <w:r w:rsidRPr="6FB7FCC9" w:rsidR="3DB9BB8F">
              <w:rPr>
                <w:color w:val="auto"/>
                <w:lang w:val="en-US"/>
              </w:rPr>
              <w:t>Główna</w:t>
            </w:r>
            <w:r w:rsidRPr="6FB7FCC9" w:rsidR="3DB9BB8F">
              <w:rPr>
                <w:color w:val="auto"/>
                <w:lang w:val="en-US"/>
              </w:rPr>
              <w:t xml:space="preserve"> </w:t>
            </w:r>
            <w:r w:rsidRPr="6FB7FCC9" w:rsidR="3DB9BB8F">
              <w:rPr>
                <w:color w:val="auto"/>
                <w:lang w:val="en-US"/>
              </w:rPr>
              <w:t>osoba</w:t>
            </w:r>
            <w:r w:rsidRPr="6FB7FCC9" w:rsidR="3DB9BB8F">
              <w:rPr>
                <w:color w:val="auto"/>
                <w:lang w:val="en-US"/>
              </w:rPr>
              <w:t xml:space="preserve"> </w:t>
            </w:r>
            <w:r w:rsidRPr="6FB7FCC9" w:rsidR="3DB9BB8F">
              <w:rPr>
                <w:color w:val="auto"/>
                <w:lang w:val="en-US"/>
              </w:rPr>
              <w:t>weryfikująca</w:t>
            </w:r>
            <w:r w:rsidRPr="6FB7FCC9" w:rsidR="3DB9BB8F">
              <w:rPr>
                <w:color w:val="auto"/>
                <w:lang w:val="en-US"/>
              </w:rPr>
              <w:t xml:space="preserve"> </w:t>
            </w:r>
            <w:r w:rsidRPr="6FB7FCC9" w:rsidR="3DB9BB8F">
              <w:rPr>
                <w:color w:val="auto"/>
                <w:lang w:val="en-US"/>
              </w:rPr>
              <w:t>jakość</w:t>
            </w:r>
            <w:r w:rsidRPr="6FB7FCC9" w:rsidR="3DB9BB8F">
              <w:rPr>
                <w:color w:val="auto"/>
                <w:lang w:val="en-US"/>
              </w:rPr>
              <w:t xml:space="preserve"> </w:t>
            </w:r>
            <w:r w:rsidRPr="6FB7FCC9" w:rsidR="3DB9BB8F">
              <w:rPr>
                <w:color w:val="auto"/>
                <w:lang w:val="en-US"/>
              </w:rPr>
              <w:t>systemu</w:t>
            </w:r>
            <w:r w:rsidRPr="6FB7FCC9" w:rsidR="3DB9BB8F">
              <w:rPr>
                <w:color w:val="auto"/>
                <w:lang w:val="en-US"/>
              </w:rPr>
              <w:t xml:space="preserve"> </w:t>
            </w:r>
            <w:r w:rsidRPr="6FB7FCC9" w:rsidR="3DB9BB8F">
              <w:rPr>
                <w:color w:val="auto"/>
                <w:lang w:val="en-US"/>
              </w:rPr>
              <w:t>jako</w:t>
            </w:r>
            <w:r w:rsidRPr="6FB7FCC9" w:rsidR="3DB9BB8F">
              <w:rPr>
                <w:color w:val="auto"/>
                <w:lang w:val="en-US"/>
              </w:rPr>
              <w:t xml:space="preserve"> </w:t>
            </w:r>
            <w:r w:rsidRPr="6FB7FCC9" w:rsidR="3DB9BB8F">
              <w:rPr>
                <w:color w:val="auto"/>
                <w:lang w:val="en-US"/>
              </w:rPr>
              <w:t>użytkownik</w:t>
            </w:r>
            <w:r w:rsidRPr="6FB7FCC9" w:rsidR="3DB9BB8F">
              <w:rPr>
                <w:color w:val="auto"/>
                <w:lang w:val="en-US"/>
              </w:rPr>
              <w:t>.</w:t>
            </w:r>
          </w:p>
        </w:tc>
      </w:tr>
      <w:tr w:rsidRPr="000854B3" w:rsidR="00F00728" w:rsidTr="6FB7FCC9" w14:paraId="43D191A9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73B26838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Produkty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1E55274E" w14:textId="7FF5F246">
            <w:pPr>
              <w:pStyle w:val="InfoBlue"/>
              <w:rPr>
                <w:color w:val="auto"/>
                <w:lang w:val="en-US"/>
              </w:rPr>
            </w:pPr>
            <w:r w:rsidRPr="6FB7FCC9" w:rsidR="4D8F25E5">
              <w:rPr>
                <w:color w:val="auto"/>
                <w:lang w:val="en-US"/>
              </w:rPr>
              <w:t xml:space="preserve">Opcjonalnie </w:t>
            </w:r>
            <w:r w:rsidRPr="6FB7FCC9" w:rsidR="4D8F25E5">
              <w:rPr>
                <w:color w:val="auto"/>
                <w:lang w:val="en-US"/>
              </w:rPr>
              <w:t>integracja</w:t>
            </w:r>
            <w:r w:rsidRPr="6FB7FCC9" w:rsidR="4D8F25E5">
              <w:rPr>
                <w:color w:val="auto"/>
                <w:lang w:val="en-US"/>
              </w:rPr>
              <w:t xml:space="preserve"> ze </w:t>
            </w:r>
            <w:r w:rsidRPr="6FB7FCC9" w:rsidR="4D8F25E5">
              <w:rPr>
                <w:color w:val="auto"/>
                <w:lang w:val="en-US"/>
              </w:rPr>
              <w:t>Slack</w:t>
            </w:r>
            <w:r w:rsidRPr="6FB7FCC9" w:rsidR="4D8F25E5">
              <w:rPr>
                <w:color w:val="auto"/>
                <w:lang w:val="en-US"/>
              </w:rPr>
              <w:t xml:space="preserve"> </w:t>
            </w:r>
            <w:r w:rsidRPr="6FB7FCC9" w:rsidR="4D8F25E5">
              <w:rPr>
                <w:color w:val="auto"/>
                <w:lang w:val="en-US"/>
              </w:rPr>
              <w:t>zamiast</w:t>
            </w:r>
            <w:r w:rsidRPr="6FB7FCC9" w:rsidR="4D8F25E5">
              <w:rPr>
                <w:color w:val="auto"/>
                <w:lang w:val="en-US"/>
              </w:rPr>
              <w:t xml:space="preserve"> </w:t>
            </w:r>
            <w:r w:rsidRPr="6FB7FCC9" w:rsidR="4D8F25E5">
              <w:rPr>
                <w:color w:val="auto"/>
                <w:lang w:val="en-US"/>
              </w:rPr>
              <w:t>Discord</w:t>
            </w:r>
            <w:r w:rsidRPr="6FB7FCC9" w:rsidR="4D8F25E5">
              <w:rPr>
                <w:color w:val="auto"/>
                <w:lang w:val="en-US"/>
              </w:rPr>
              <w:t>.</w:t>
            </w:r>
          </w:p>
        </w:tc>
      </w:tr>
      <w:tr w:rsidRPr="000854B3" w:rsidR="00F00728" w:rsidTr="6FB7FCC9" w14:paraId="539B6D5E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B14B64" w14:paraId="59CDCE52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B14B64">
              <w:rPr>
                <w:b w:val="1"/>
                <w:bCs w:val="1"/>
                <w:color w:val="auto"/>
                <w:lang w:val="pl-PL"/>
              </w:rPr>
              <w:t>Komentarze i problemy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4770F608" w14:textId="42481137">
            <w:pPr>
              <w:pStyle w:val="InfoBlue"/>
              <w:rPr>
                <w:color w:val="auto"/>
                <w:lang w:val="en-US"/>
              </w:rPr>
            </w:pPr>
            <w:r w:rsidRPr="6FB7FCC9" w:rsidR="68426564">
              <w:rPr>
                <w:color w:val="auto"/>
                <w:lang w:val="en-US"/>
              </w:rPr>
              <w:t>Problemy</w:t>
            </w:r>
            <w:r w:rsidRPr="6FB7FCC9" w:rsidR="68426564">
              <w:rPr>
                <w:color w:val="auto"/>
                <w:lang w:val="en-US"/>
              </w:rPr>
              <w:t xml:space="preserve"> </w:t>
            </w:r>
            <w:r w:rsidRPr="6FB7FCC9" w:rsidR="68426564">
              <w:rPr>
                <w:color w:val="auto"/>
                <w:lang w:val="en-US"/>
              </w:rPr>
              <w:t>zdrowotne</w:t>
            </w:r>
            <w:r w:rsidRPr="6FB7FCC9" w:rsidR="68426564">
              <w:rPr>
                <w:color w:val="auto"/>
                <w:lang w:val="en-US"/>
              </w:rPr>
              <w:t xml:space="preserve">, </w:t>
            </w:r>
            <w:r w:rsidRPr="6FB7FCC9" w:rsidR="68426564">
              <w:rPr>
                <w:color w:val="auto"/>
                <w:lang w:val="en-US"/>
              </w:rPr>
              <w:t>możliwość</w:t>
            </w:r>
            <w:r w:rsidRPr="6FB7FCC9" w:rsidR="68426564">
              <w:rPr>
                <w:color w:val="auto"/>
                <w:lang w:val="en-US"/>
              </w:rPr>
              <w:t xml:space="preserve"> </w:t>
            </w:r>
            <w:r w:rsidRPr="6FB7FCC9" w:rsidR="68426564">
              <w:rPr>
                <w:color w:val="auto"/>
                <w:lang w:val="en-US"/>
              </w:rPr>
              <w:t>rezygnacji</w:t>
            </w:r>
            <w:r w:rsidRPr="6FB7FCC9" w:rsidR="68426564">
              <w:rPr>
                <w:color w:val="auto"/>
                <w:lang w:val="en-US"/>
              </w:rPr>
              <w:t xml:space="preserve"> z </w:t>
            </w:r>
            <w:r w:rsidRPr="6FB7FCC9" w:rsidR="68426564">
              <w:rPr>
                <w:color w:val="auto"/>
                <w:lang w:val="en-US"/>
              </w:rPr>
              <w:t>udziału</w:t>
            </w:r>
            <w:r w:rsidRPr="6FB7FCC9" w:rsidR="68426564">
              <w:rPr>
                <w:color w:val="auto"/>
                <w:lang w:val="en-US"/>
              </w:rPr>
              <w:t xml:space="preserve"> w </w:t>
            </w:r>
            <w:r w:rsidRPr="6FB7FCC9" w:rsidR="68426564">
              <w:rPr>
                <w:color w:val="auto"/>
                <w:lang w:val="en-US"/>
              </w:rPr>
              <w:t>projekcie</w:t>
            </w:r>
            <w:r w:rsidRPr="6FB7FCC9" w:rsidR="68426564">
              <w:rPr>
                <w:color w:val="auto"/>
                <w:lang w:val="en-US"/>
              </w:rPr>
              <w:t xml:space="preserve"> </w:t>
            </w:r>
            <w:r w:rsidRPr="6FB7FCC9" w:rsidR="68426564">
              <w:rPr>
                <w:color w:val="auto"/>
                <w:lang w:val="en-US"/>
              </w:rPr>
              <w:t>przy</w:t>
            </w:r>
            <w:r w:rsidRPr="6FB7FCC9" w:rsidR="68426564">
              <w:rPr>
                <w:color w:val="auto"/>
                <w:lang w:val="en-US"/>
              </w:rPr>
              <w:t xml:space="preserve"> </w:t>
            </w:r>
            <w:r w:rsidRPr="6FB7FCC9" w:rsidR="68426564">
              <w:rPr>
                <w:color w:val="auto"/>
                <w:lang w:val="en-US"/>
              </w:rPr>
              <w:t>potrzebie</w:t>
            </w:r>
            <w:r w:rsidRPr="6FB7FCC9" w:rsidR="68426564">
              <w:rPr>
                <w:color w:val="auto"/>
                <w:lang w:val="en-US"/>
              </w:rPr>
              <w:t xml:space="preserve"> </w:t>
            </w:r>
            <w:r w:rsidRPr="6FB7FCC9" w:rsidR="68426564">
              <w:rPr>
                <w:color w:val="auto"/>
                <w:lang w:val="en-US"/>
              </w:rPr>
              <w:t>dłuższego</w:t>
            </w:r>
            <w:r w:rsidRPr="6FB7FCC9" w:rsidR="68426564">
              <w:rPr>
                <w:color w:val="auto"/>
                <w:lang w:val="en-US"/>
              </w:rPr>
              <w:t xml:space="preserve"> </w:t>
            </w:r>
            <w:r w:rsidRPr="6FB7FCC9" w:rsidR="68426564">
              <w:rPr>
                <w:color w:val="auto"/>
                <w:lang w:val="en-US"/>
              </w:rPr>
              <w:t>pobytu</w:t>
            </w:r>
            <w:r w:rsidRPr="6FB7FCC9" w:rsidR="68426564">
              <w:rPr>
                <w:color w:val="auto"/>
                <w:lang w:val="en-US"/>
              </w:rPr>
              <w:t xml:space="preserve"> w </w:t>
            </w:r>
            <w:r w:rsidRPr="6FB7FCC9" w:rsidR="68426564">
              <w:rPr>
                <w:color w:val="auto"/>
                <w:lang w:val="en-US"/>
              </w:rPr>
              <w:t>szpitalu</w:t>
            </w:r>
            <w:r w:rsidRPr="6FB7FCC9" w:rsidR="68426564">
              <w:rPr>
                <w:color w:val="auto"/>
                <w:lang w:val="en-US"/>
              </w:rPr>
              <w:t>.</w:t>
            </w:r>
          </w:p>
        </w:tc>
      </w:tr>
    </w:tbl>
    <w:p w:rsidRPr="000854B3" w:rsidR="00F00728" w:rsidRDefault="00F00728" w14:paraId="0CBF8E89" w14:textId="77777777">
      <w:pPr>
        <w:pStyle w:val="Tekstpodstawowy"/>
        <w:rPr>
          <w:lang w:val="pl-PL"/>
        </w:rPr>
      </w:pPr>
    </w:p>
    <w:p w:rsidRPr="000854B3" w:rsidR="00F00728" w:rsidRDefault="00832779" w14:paraId="2BCBDA03" w14:textId="77777777">
      <w:pPr>
        <w:pStyle w:val="Nagwek2"/>
        <w:widowControl/>
        <w:rPr>
          <w:lang w:val="pl-PL"/>
        </w:rPr>
      </w:pPr>
      <w:bookmarkStart w:name="_Toc87951658" w:id="23"/>
      <w:r w:rsidRPr="6FB7FCC9" w:rsidR="00832779">
        <w:rPr>
          <w:lang w:val="pl-PL"/>
        </w:rPr>
        <w:t>Profile użytko</w:t>
      </w:r>
      <w:r w:rsidRPr="6FB7FCC9" w:rsidR="00ED55B2">
        <w:rPr>
          <w:lang w:val="pl-PL"/>
        </w:rPr>
        <w:t>wn</w:t>
      </w:r>
      <w:r w:rsidRPr="6FB7FCC9" w:rsidR="00832779">
        <w:rPr>
          <w:lang w:val="pl-PL"/>
        </w:rPr>
        <w:t>ików</w:t>
      </w:r>
      <w:bookmarkEnd w:id="23"/>
    </w:p>
    <w:p w:rsidRPr="000854B3" w:rsidR="00F00728" w:rsidRDefault="00F00728" w14:paraId="7186BF8B" w14:textId="38900437">
      <w:pPr>
        <w:pStyle w:val="Nagwek3"/>
        <w:rPr>
          <w:lang w:val="pl-PL"/>
        </w:rPr>
      </w:pPr>
      <w:bookmarkStart w:name="_Toc87951659" w:id="24"/>
      <w:r w:rsidRPr="6FB7FCC9" w:rsidR="1DF5069C">
        <w:rPr>
          <w:lang w:val="pl-PL"/>
        </w:rPr>
        <w:t xml:space="preserve">Członek grupy </w:t>
      </w:r>
      <w:r w:rsidRPr="6FB7FCC9" w:rsidR="1DF5069C">
        <w:rPr>
          <w:lang w:val="pl-PL"/>
        </w:rPr>
        <w:t>Discord</w:t>
      </w:r>
      <w:r w:rsidRPr="6FB7FCC9" w:rsidR="1DF5069C">
        <w:rPr>
          <w:lang w:val="pl-PL"/>
        </w:rPr>
        <w:t xml:space="preserve"> Filozofowie Analogowi</w:t>
      </w:r>
      <w:bookmarkEnd w:id="24"/>
    </w:p>
    <w:p w:rsidRPr="000854B3" w:rsidR="00F00728" w:rsidRDefault="00F00728" w14:paraId="596F318E" w14:textId="77777777">
      <w:pPr>
        <w:rPr>
          <w:lang w:val="pl-PL"/>
        </w:rPr>
      </w:pPr>
    </w:p>
    <w:tbl>
      <w:tblPr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Pr="000854B3" w:rsidR="00F00728" w:rsidTr="6FB7FCC9" w14:paraId="253AE35D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19CCEA62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Reprezentant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65486440" w14:textId="77B7EA34">
            <w:pPr>
              <w:pStyle w:val="InfoBlue"/>
              <w:rPr>
                <w:color w:val="auto"/>
                <w:lang w:val="pl-PL"/>
              </w:rPr>
            </w:pPr>
            <w:r w:rsidRPr="6FB7FCC9" w:rsidR="4091F25E">
              <w:rPr>
                <w:color w:val="auto"/>
                <w:lang w:val="pl-PL"/>
              </w:rPr>
              <w:t>Bartosz Rak</w:t>
            </w:r>
          </w:p>
        </w:tc>
      </w:tr>
      <w:tr w:rsidRPr="000854B3" w:rsidR="00F00728" w:rsidTr="6FB7FCC9" w14:paraId="34B09EF8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5F3120C7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Opis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7AC362C2" w14:textId="6114DFB8">
            <w:pPr>
              <w:pStyle w:val="InfoBlue"/>
              <w:rPr>
                <w:color w:val="auto"/>
                <w:lang w:val="en-US"/>
              </w:rPr>
            </w:pPr>
            <w:r w:rsidRPr="6FB7FCC9" w:rsidR="52035961">
              <w:rPr>
                <w:color w:val="auto"/>
                <w:lang w:val="en-US"/>
              </w:rPr>
              <w:t>Filozof</w:t>
            </w:r>
            <w:r w:rsidRPr="6FB7FCC9" w:rsidR="52035961">
              <w:rPr>
                <w:color w:val="auto"/>
                <w:lang w:val="en-US"/>
              </w:rPr>
              <w:t xml:space="preserve"> </w:t>
            </w:r>
            <w:r w:rsidRPr="6FB7FCC9" w:rsidR="52035961">
              <w:rPr>
                <w:color w:val="auto"/>
                <w:lang w:val="en-US"/>
              </w:rPr>
              <w:t>robiący</w:t>
            </w:r>
            <w:r w:rsidRPr="6FB7FCC9" w:rsidR="52035961">
              <w:rPr>
                <w:color w:val="auto"/>
                <w:lang w:val="en-US"/>
              </w:rPr>
              <w:t xml:space="preserve"> </w:t>
            </w:r>
            <w:r w:rsidRPr="6FB7FCC9" w:rsidR="52035961">
              <w:rPr>
                <w:color w:val="auto"/>
                <w:lang w:val="en-US"/>
              </w:rPr>
              <w:t>zdjęcia</w:t>
            </w:r>
            <w:r w:rsidRPr="6FB7FCC9" w:rsidR="52035961">
              <w:rPr>
                <w:color w:val="auto"/>
                <w:lang w:val="en-US"/>
              </w:rPr>
              <w:t xml:space="preserve"> </w:t>
            </w:r>
            <w:r w:rsidRPr="6FB7FCC9" w:rsidR="52035961">
              <w:rPr>
                <w:color w:val="auto"/>
                <w:lang w:val="en-US"/>
              </w:rPr>
              <w:t>notatek</w:t>
            </w:r>
          </w:p>
        </w:tc>
      </w:tr>
      <w:tr w:rsidRPr="000854B3" w:rsidR="00F00728" w:rsidTr="6FB7FCC9" w14:paraId="0465360C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76CF588C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Rodzaj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0B84E581" w14:textId="3B3780E7">
            <w:pPr>
              <w:pStyle w:val="InfoBlue"/>
              <w:rPr>
                <w:color w:val="auto"/>
                <w:lang w:val="en-US"/>
              </w:rPr>
            </w:pPr>
            <w:r w:rsidRPr="6FB7FCC9" w:rsidR="01529EC3">
              <w:rPr>
                <w:color w:val="auto"/>
                <w:lang w:val="en-US"/>
              </w:rPr>
              <w:t>Zwykły</w:t>
            </w:r>
            <w:r w:rsidRPr="6FB7FCC9" w:rsidR="01529EC3">
              <w:rPr>
                <w:color w:val="auto"/>
                <w:lang w:val="en-US"/>
              </w:rPr>
              <w:t xml:space="preserve"> </w:t>
            </w:r>
            <w:r w:rsidRPr="6FB7FCC9" w:rsidR="01529EC3">
              <w:rPr>
                <w:color w:val="auto"/>
                <w:lang w:val="en-US"/>
              </w:rPr>
              <w:t>użytkownik</w:t>
            </w:r>
          </w:p>
        </w:tc>
      </w:tr>
      <w:tr w:rsidRPr="000854B3" w:rsidR="00F00728" w:rsidTr="6FB7FCC9" w14:paraId="468A8961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39D715F8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Odpowiedzialności</w:t>
            </w:r>
          </w:p>
        </w:tc>
        <w:tc>
          <w:tcPr>
            <w:tcW w:w="6948" w:type="dxa"/>
            <w:tcMar/>
          </w:tcPr>
          <w:p w:rsidRPr="000854B3" w:rsidR="00F00728" w:rsidP="6FB7FCC9" w:rsidRDefault="00B82812" w14:paraId="0B7299FF" w14:textId="060C8985">
            <w:pPr>
              <w:pStyle w:val="InfoBlue"/>
              <w:rPr>
                <w:color w:val="auto"/>
                <w:lang w:val="en-US"/>
              </w:rPr>
            </w:pPr>
            <w:r w:rsidRPr="6FB7FCC9" w:rsidR="2D65F0CC">
              <w:rPr>
                <w:color w:val="auto"/>
                <w:lang w:val="en-US"/>
              </w:rPr>
              <w:t>Testowanie</w:t>
            </w:r>
            <w:r w:rsidRPr="6FB7FCC9" w:rsidR="2D65F0CC">
              <w:rPr>
                <w:color w:val="auto"/>
                <w:lang w:val="en-US"/>
              </w:rPr>
              <w:t xml:space="preserve"> </w:t>
            </w:r>
            <w:r w:rsidRPr="6FB7FCC9" w:rsidR="2D65F0CC">
              <w:rPr>
                <w:color w:val="auto"/>
                <w:lang w:val="en-US"/>
              </w:rPr>
              <w:t>pipelineu</w:t>
            </w:r>
            <w:r w:rsidRPr="6FB7FCC9" w:rsidR="2D65F0CC">
              <w:rPr>
                <w:color w:val="auto"/>
                <w:lang w:val="en-US"/>
              </w:rPr>
              <w:t xml:space="preserve"> </w:t>
            </w:r>
            <w:r w:rsidRPr="6FB7FCC9" w:rsidR="2D65F0CC">
              <w:rPr>
                <w:color w:val="auto"/>
                <w:lang w:val="en-US"/>
              </w:rPr>
              <w:t>od</w:t>
            </w:r>
            <w:r w:rsidRPr="6FB7FCC9" w:rsidR="2D65F0CC">
              <w:rPr>
                <w:color w:val="auto"/>
                <w:lang w:val="en-US"/>
              </w:rPr>
              <w:t xml:space="preserve"> </w:t>
            </w:r>
            <w:r w:rsidRPr="6FB7FCC9" w:rsidR="2D65F0CC">
              <w:rPr>
                <w:color w:val="auto"/>
                <w:lang w:val="en-US"/>
              </w:rPr>
              <w:t>wgrania</w:t>
            </w:r>
            <w:r w:rsidRPr="6FB7FCC9" w:rsidR="2D65F0CC">
              <w:rPr>
                <w:color w:val="auto"/>
                <w:lang w:val="en-US"/>
              </w:rPr>
              <w:t xml:space="preserve"> </w:t>
            </w:r>
            <w:r w:rsidRPr="6FB7FCC9" w:rsidR="2D65F0CC">
              <w:rPr>
                <w:color w:val="auto"/>
                <w:lang w:val="en-US"/>
              </w:rPr>
              <w:t>zdjęcia</w:t>
            </w:r>
            <w:r w:rsidRPr="6FB7FCC9" w:rsidR="2D65F0CC">
              <w:rPr>
                <w:color w:val="auto"/>
                <w:lang w:val="en-US"/>
              </w:rPr>
              <w:t xml:space="preserve"> do </w:t>
            </w:r>
            <w:r w:rsidRPr="6FB7FCC9" w:rsidR="2D65F0CC">
              <w:rPr>
                <w:color w:val="auto"/>
                <w:lang w:val="en-US"/>
              </w:rPr>
              <w:t>przeglądania</w:t>
            </w:r>
            <w:r w:rsidRPr="6FB7FCC9" w:rsidR="2D65F0CC">
              <w:rPr>
                <w:color w:val="auto"/>
                <w:lang w:val="en-US"/>
              </w:rPr>
              <w:t xml:space="preserve"> </w:t>
            </w:r>
            <w:r w:rsidRPr="6FB7FCC9" w:rsidR="2D65F0CC">
              <w:rPr>
                <w:color w:val="auto"/>
                <w:lang w:val="en-US"/>
              </w:rPr>
              <w:t>notatki</w:t>
            </w:r>
            <w:r w:rsidRPr="6FB7FCC9" w:rsidR="2D65F0CC">
              <w:rPr>
                <w:color w:val="auto"/>
                <w:lang w:val="en-US"/>
              </w:rPr>
              <w:t xml:space="preserve"> w </w:t>
            </w:r>
            <w:r w:rsidRPr="6FB7FCC9" w:rsidR="2D65F0CC">
              <w:rPr>
                <w:color w:val="auto"/>
                <w:lang w:val="en-US"/>
              </w:rPr>
              <w:t>Obsidian</w:t>
            </w:r>
            <w:r w:rsidRPr="6FB7FCC9" w:rsidR="2D65F0CC">
              <w:rPr>
                <w:color w:val="auto"/>
                <w:lang w:val="en-US"/>
              </w:rPr>
              <w:t>.</w:t>
            </w:r>
          </w:p>
        </w:tc>
      </w:tr>
      <w:tr w:rsidRPr="000854B3" w:rsidR="00F00728" w:rsidTr="6FB7FCC9" w14:paraId="4EEE4AF2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4BC51B7D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Czynniki sukcesu</w:t>
            </w:r>
          </w:p>
        </w:tc>
        <w:tc>
          <w:tcPr>
            <w:tcW w:w="6948" w:type="dxa"/>
            <w:tcMar/>
          </w:tcPr>
          <w:p w:rsidRPr="000854B3" w:rsidR="00F00728" w:rsidP="6FB7FCC9" w:rsidRDefault="00B82812" w14:paraId="63BC6EAA" w14:textId="521740E4">
            <w:pPr>
              <w:pStyle w:val="InfoBlue"/>
              <w:rPr>
                <w:color w:val="auto"/>
                <w:lang w:val="pl-PL"/>
              </w:rPr>
            </w:pPr>
            <w:r w:rsidRPr="6FB7FCC9" w:rsidR="22A72265">
              <w:rPr>
                <w:color w:val="auto"/>
                <w:lang w:val="pl-PL"/>
              </w:rPr>
              <w:t xml:space="preserve">Aplikacja NOTES-AI zintegrowana z kanałem na serwerze </w:t>
            </w:r>
            <w:r w:rsidRPr="6FB7FCC9" w:rsidR="22A72265">
              <w:rPr>
                <w:color w:val="auto"/>
                <w:lang w:val="pl-PL"/>
              </w:rPr>
              <w:t>Discord</w:t>
            </w:r>
          </w:p>
        </w:tc>
      </w:tr>
      <w:tr w:rsidRPr="000854B3" w:rsidR="00F00728" w:rsidTr="6FB7FCC9" w14:paraId="1ACCD73E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26BE01EE" w14:textId="77777777">
            <w:pPr>
              <w:rPr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Zaangażowanie</w:t>
            </w:r>
          </w:p>
        </w:tc>
        <w:tc>
          <w:tcPr>
            <w:tcW w:w="6948" w:type="dxa"/>
            <w:tcMar/>
          </w:tcPr>
          <w:p w:rsidRPr="000854B3" w:rsidR="00F00728" w:rsidP="6FB7FCC9" w:rsidRDefault="00B82812" w14:paraId="625CBD08" w14:textId="7A1279AD">
            <w:pPr>
              <w:pStyle w:val="InfoBlue"/>
              <w:rPr>
                <w:color w:val="auto"/>
                <w:lang w:val="pl-PL"/>
              </w:rPr>
            </w:pPr>
            <w:r w:rsidRPr="6FB7FCC9" w:rsidR="6A391B3B">
              <w:rPr>
                <w:color w:val="auto"/>
                <w:lang w:val="pl-PL"/>
              </w:rPr>
              <w:t xml:space="preserve">Może weryfikować każdą </w:t>
            </w:r>
            <w:r w:rsidRPr="6FB7FCC9" w:rsidR="6A391B3B">
              <w:rPr>
                <w:color w:val="auto"/>
                <w:lang w:val="pl-PL"/>
              </w:rPr>
              <w:t>funk</w:t>
            </w:r>
            <w:r w:rsidRPr="6FB7FCC9" w:rsidR="6A391B3B">
              <w:rPr>
                <w:color w:val="auto"/>
                <w:lang w:val="pl-PL"/>
              </w:rPr>
              <w:t>jonalność</w:t>
            </w:r>
            <w:r w:rsidRPr="6FB7FCC9" w:rsidR="6A391B3B">
              <w:rPr>
                <w:color w:val="auto"/>
                <w:lang w:val="pl-PL"/>
              </w:rPr>
              <w:t xml:space="preserve"> w systemie.</w:t>
            </w:r>
          </w:p>
        </w:tc>
      </w:tr>
      <w:tr w:rsidRPr="000854B3" w:rsidR="00F00728" w:rsidTr="6FB7FCC9" w14:paraId="4CD70AF7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3F6A1840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Produkty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643127F7" w14:textId="057426FB">
            <w:pPr>
              <w:pStyle w:val="InfoBlue"/>
              <w:rPr>
                <w:color w:val="auto"/>
                <w:lang w:val="pl-PL"/>
              </w:rPr>
            </w:pPr>
            <w:r w:rsidRPr="6FB7FCC9" w:rsidR="6209C454">
              <w:rPr>
                <w:color w:val="auto"/>
                <w:lang w:val="pl-PL"/>
              </w:rPr>
              <w:t>Nie</w:t>
            </w:r>
          </w:p>
        </w:tc>
      </w:tr>
      <w:tr w:rsidRPr="000854B3" w:rsidR="00F00728" w:rsidTr="6FB7FCC9" w14:paraId="26F27D04" w14:textId="77777777">
        <w:tblPrEx>
          <w:tblCellMar>
            <w:top w:w="0" w:type="dxa"/>
            <w:bottom w:w="0" w:type="dxa"/>
          </w:tblCellMar>
        </w:tblPrEx>
        <w:tc>
          <w:tcPr>
            <w:tcW w:w="1890" w:type="dxa"/>
            <w:tcMar/>
          </w:tcPr>
          <w:p w:rsidRPr="000854B3" w:rsidR="00F00728" w:rsidP="6FB7FCC9" w:rsidRDefault="00832779" w14:paraId="70CC9692" w14:textId="77777777">
            <w:pPr>
              <w:rPr>
                <w:b w:val="1"/>
                <w:bCs w:val="1"/>
                <w:color w:val="auto"/>
                <w:lang w:val="pl-PL"/>
              </w:rPr>
            </w:pPr>
            <w:r w:rsidRPr="6FB7FCC9" w:rsidR="00832779">
              <w:rPr>
                <w:b w:val="1"/>
                <w:bCs w:val="1"/>
                <w:color w:val="auto"/>
                <w:lang w:val="pl-PL"/>
              </w:rPr>
              <w:t>Komentarze i problemy</w:t>
            </w:r>
          </w:p>
        </w:tc>
        <w:tc>
          <w:tcPr>
            <w:tcW w:w="6948" w:type="dxa"/>
            <w:tcMar/>
          </w:tcPr>
          <w:p w:rsidRPr="000854B3" w:rsidR="00F00728" w:rsidP="6FB7FCC9" w:rsidRDefault="00F00728" w14:paraId="73B94E01" w14:textId="1E0C8CD8">
            <w:pPr>
              <w:pStyle w:val="InfoBlue"/>
              <w:rPr>
                <w:color w:val="auto"/>
                <w:lang w:val="pl-PL"/>
              </w:rPr>
            </w:pPr>
            <w:r w:rsidRPr="6FB7FCC9" w:rsidR="4B111CCA">
              <w:rPr>
                <w:color w:val="auto"/>
                <w:lang w:val="pl-PL"/>
              </w:rPr>
              <w:t>Brak</w:t>
            </w:r>
          </w:p>
        </w:tc>
      </w:tr>
    </w:tbl>
    <w:p w:rsidRPr="000854B3" w:rsidR="00F00728" w:rsidRDefault="00F00728" w14:paraId="3FB2D7A6" w14:textId="77777777">
      <w:pPr>
        <w:pStyle w:val="Tekstpodstawowy"/>
        <w:rPr>
          <w:lang w:val="pl-PL"/>
        </w:rPr>
      </w:pPr>
    </w:p>
    <w:p w:rsidRPr="000854B3" w:rsidR="00F00728" w:rsidRDefault="00392BF5" w14:paraId="4B07C2F0" w14:textId="77777777">
      <w:pPr>
        <w:pStyle w:val="Nagwek2"/>
        <w:rPr>
          <w:lang w:val="pl-PL"/>
        </w:rPr>
      </w:pPr>
      <w:bookmarkStart w:name="_Toc452813588" w:id="25"/>
      <w:bookmarkStart w:name="_Toc87951660" w:id="26"/>
      <w:r w:rsidRPr="6FB7FCC9" w:rsidR="00392BF5">
        <w:rPr>
          <w:lang w:val="pl-PL"/>
        </w:rPr>
        <w:t xml:space="preserve">Główni uczestnicy lub </w:t>
      </w:r>
      <w:bookmarkEnd w:id="25"/>
      <w:r w:rsidRPr="6FB7FCC9" w:rsidR="00392BF5">
        <w:rPr>
          <w:lang w:val="pl-PL"/>
        </w:rPr>
        <w:t>potrzeby klienta</w:t>
      </w:r>
      <w:bookmarkEnd w:id="26"/>
    </w:p>
    <w:p w:rsidRPr="000854B3" w:rsidR="00F00728" w:rsidP="6FB7FCC9" w:rsidRDefault="00F00728" w14:paraId="03CE3D8B" w14:textId="78F73B15">
      <w:pPr>
        <w:pStyle w:val="InfoBlue"/>
        <w:rPr>
          <w:lang w:val="pl-PL"/>
        </w:rPr>
      </w:pPr>
    </w:p>
    <w:p w:rsidRPr="000854B3" w:rsidR="00F00728" w:rsidP="6FB7FCC9" w:rsidRDefault="00F00728" w14:paraId="63B4F2E3" w14:textId="1695B64C">
      <w:pPr>
        <w:pStyle w:val="Tekstpodstawowy"/>
        <w:rPr>
          <w:lang w:val="pl-PL"/>
        </w:rPr>
      </w:pPr>
    </w:p>
    <w:p w:rsidRPr="000854B3" w:rsidR="00F00728" w:rsidP="6FB7FCC9" w:rsidRDefault="00F00728" w14:paraId="36510715" w14:textId="14BAE7A2">
      <w:pPr>
        <w:pStyle w:val="Tekstpodstawowy"/>
        <w:rPr>
          <w:lang w:val="pl-PL"/>
        </w:rPr>
      </w:pPr>
    </w:p>
    <w:p w:rsidRPr="000854B3" w:rsidR="00F00728" w:rsidP="6FB7FCC9" w:rsidRDefault="00F00728" w14:paraId="66401186" w14:textId="0463F77B">
      <w:pPr>
        <w:pStyle w:val="Tekstpodstawowy"/>
        <w:rPr>
          <w:lang w:val="pl-PL"/>
        </w:rPr>
      </w:pPr>
    </w:p>
    <w:p w:rsidRPr="000854B3" w:rsidR="00F00728" w:rsidP="6FB7FCC9" w:rsidRDefault="00F00728" w14:paraId="42156E4A" w14:textId="4497E20B">
      <w:pPr>
        <w:pStyle w:val="Tekstpodstawowy"/>
        <w:rPr>
          <w:lang w:val="pl-PL"/>
        </w:rPr>
      </w:pPr>
    </w:p>
    <w:p w:rsidRPr="000854B3" w:rsidR="00F00728" w:rsidP="6FB7FCC9" w:rsidRDefault="00F00728" w14:paraId="46F28832" w14:textId="27320BD3">
      <w:pPr>
        <w:pStyle w:val="Tekstpodstawowy"/>
        <w:rPr>
          <w:lang w:val="pl-PL"/>
        </w:rPr>
      </w:pPr>
    </w:p>
    <w:p w:rsidRPr="000854B3" w:rsidR="00F00728" w:rsidP="6FB7FCC9" w:rsidRDefault="00F00728" w14:paraId="622851C0" w14:textId="7C89A151">
      <w:pPr>
        <w:pStyle w:val="Tekstpodstawowy"/>
        <w:rPr>
          <w:lang w:val="pl-PL"/>
        </w:rPr>
      </w:pPr>
    </w:p>
    <w:p w:rsidRPr="000854B3" w:rsidR="00F00728" w:rsidP="6FB7FCC9" w:rsidRDefault="00F00728" w14:paraId="634FDB69" w14:textId="3E922185">
      <w:pPr>
        <w:pStyle w:val="Tekstpodstawowy"/>
        <w:rPr>
          <w:lang w:val="pl-PL"/>
        </w:rPr>
      </w:pPr>
    </w:p>
    <w:tbl>
      <w:tblPr>
        <w:tblStyle w:val="Standardowy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85"/>
        <w:gridCol w:w="1110"/>
        <w:gridCol w:w="1260"/>
        <w:gridCol w:w="2055"/>
        <w:gridCol w:w="3150"/>
      </w:tblGrid>
      <w:tr w:rsidR="6FB7FCC9" w:rsidTr="6FB7FCC9" w14:paraId="158D12A8">
        <w:trPr>
          <w:trHeight w:val="300"/>
        </w:trPr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569D2EF8" w14:textId="04442512">
            <w:pPr>
              <w:spacing w:before="0" w:beforeAutospacing="off" w:after="0" w:afterAutospacing="off"/>
              <w:jc w:val="center"/>
            </w:pPr>
            <w:r w:rsidRPr="6FB7FCC9" w:rsidR="6FB7FCC9">
              <w:rPr>
                <w:b w:val="1"/>
                <w:bCs w:val="1"/>
              </w:rPr>
              <w:t>Potrzeba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53C1A5AF" w14:textId="51652CE1">
            <w:pPr>
              <w:spacing w:before="0" w:beforeAutospacing="off" w:after="0" w:afterAutospacing="off"/>
              <w:jc w:val="center"/>
            </w:pPr>
            <w:r w:rsidRPr="6FB7FCC9" w:rsidR="6FB7FCC9">
              <w:rPr>
                <w:b w:val="1"/>
                <w:bCs w:val="1"/>
              </w:rPr>
              <w:t>Priorytet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3B21B44A" w14:textId="1E1E5E15">
            <w:pPr>
              <w:spacing w:before="0" w:beforeAutospacing="off" w:after="0" w:afterAutospacing="off"/>
              <w:jc w:val="center"/>
            </w:pPr>
            <w:r w:rsidRPr="6FB7FCC9" w:rsidR="6FB7FCC9">
              <w:rPr>
                <w:b w:val="1"/>
                <w:bCs w:val="1"/>
              </w:rPr>
              <w:t>Dotyczy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186CCF27" w14:textId="67B6A79C">
            <w:pPr>
              <w:spacing w:before="0" w:beforeAutospacing="off" w:after="0" w:afterAutospacing="off"/>
              <w:jc w:val="center"/>
            </w:pPr>
            <w:r w:rsidRPr="6FB7FCC9" w:rsidR="6FB7FCC9">
              <w:rPr>
                <w:b w:val="1"/>
                <w:bCs w:val="1"/>
              </w:rPr>
              <w:t>Istniejące rozwiązanie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096782E5" w14:textId="2617DDA7">
            <w:pPr>
              <w:spacing w:before="0" w:beforeAutospacing="off" w:after="0" w:afterAutospacing="off"/>
              <w:jc w:val="center"/>
            </w:pPr>
            <w:r w:rsidRPr="6FB7FCC9" w:rsidR="6FB7FCC9">
              <w:rPr>
                <w:b w:val="1"/>
                <w:bCs w:val="1"/>
              </w:rPr>
              <w:t>Proponowane rozwiązanie</w:t>
            </w:r>
          </w:p>
        </w:tc>
      </w:tr>
      <w:tr w:rsidR="6FB7FCC9" w:rsidTr="6FB7FCC9" w14:paraId="0342EC10">
        <w:trPr>
          <w:trHeight w:val="300"/>
        </w:trPr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2BFAEAD0" w14:textId="4AC19951">
            <w:pPr>
              <w:spacing w:before="0" w:beforeAutospacing="off" w:after="0" w:afterAutospacing="off"/>
              <w:jc w:val="left"/>
            </w:pPr>
            <w:r w:rsidRPr="6FB7FCC9" w:rsidR="6FB7FCC9">
              <w:rPr>
                <w:b w:val="1"/>
                <w:bCs w:val="1"/>
              </w:rPr>
              <w:t>Centralizacja i przeszukiwalność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4ACF93AC" w14:textId="771964A5">
            <w:pPr>
              <w:spacing w:before="0" w:beforeAutospacing="off" w:after="0" w:afterAutospacing="off"/>
              <w:jc w:val="left"/>
            </w:pPr>
            <w:r w:rsidR="6FB7FCC9">
              <w:rPr/>
              <w:t>Krytyczny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64D4B15C" w14:textId="6C64738B">
            <w:pPr>
              <w:spacing w:before="0" w:beforeAutospacing="off" w:after="0" w:afterAutospacing="off"/>
              <w:jc w:val="left"/>
            </w:pPr>
            <w:r w:rsidR="6FB7FCC9">
              <w:rPr/>
              <w:t>Grupa Filozofowie Analogowi, Badacz / Autor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426EAC9B" w14:textId="69853998">
            <w:pPr>
              <w:spacing w:before="0" w:beforeAutospacing="off" w:after="0" w:afterAutospacing="off"/>
              <w:jc w:val="left"/>
            </w:pPr>
            <w:r w:rsidR="6FB7FCC9">
              <w:rPr/>
              <w:t>Fizyczne przeszukiwanie notesów lub szukanie zdjęć w galerii telefonu.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45305173" w14:textId="6C642C3C">
            <w:pPr>
              <w:spacing w:before="0" w:beforeAutospacing="off" w:after="0" w:afterAutospacing="off"/>
              <w:jc w:val="left"/>
            </w:pPr>
            <w:r w:rsidR="6FB7FCC9">
              <w:rPr/>
              <w:t>Automatyczna konwersja obrazu na tekst i zapis w przeszukiwalnym repozytorium Obsidian (Vault).</w:t>
            </w:r>
          </w:p>
        </w:tc>
      </w:tr>
      <w:tr w:rsidR="6FB7FCC9" w:rsidTr="6FB7FCC9" w14:paraId="118C21A6">
        <w:trPr>
          <w:trHeight w:val="300"/>
        </w:trPr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6F361279" w14:textId="491DA7E6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6FB7FCC9" w:rsidR="6FB7FCC9">
              <w:rPr>
                <w:b w:val="1"/>
                <w:bCs w:val="1"/>
              </w:rPr>
              <w:t>Inteligentne</w:t>
            </w:r>
            <w:r w:rsidRPr="6FB7FCC9" w:rsidR="6FB7FCC9">
              <w:rPr>
                <w:b w:val="1"/>
                <w:bCs w:val="1"/>
              </w:rPr>
              <w:t xml:space="preserve"> </w:t>
            </w:r>
            <w:r w:rsidRPr="6FB7FCC9" w:rsidR="6FB7FCC9">
              <w:rPr>
                <w:b w:val="1"/>
                <w:bCs w:val="1"/>
              </w:rPr>
              <w:t>formatowanie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7D3344B7" w14:textId="79970C65">
            <w:pPr>
              <w:spacing w:before="0" w:beforeAutospacing="off" w:after="0" w:afterAutospacing="off"/>
              <w:jc w:val="left"/>
            </w:pPr>
            <w:r w:rsidR="6FB7FCC9">
              <w:rPr/>
              <w:t>Wysoki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0BBFDE35" w14:textId="2F3E3425">
            <w:pPr>
              <w:spacing w:before="0" w:beforeAutospacing="off" w:after="0" w:afterAutospacing="off"/>
              <w:jc w:val="left"/>
            </w:pPr>
            <w:r w:rsidR="6FB7FCC9">
              <w:rPr/>
              <w:t>Badacz / Autor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34EF07DA" w14:textId="7B089D25">
            <w:pPr>
              <w:spacing w:before="0" w:beforeAutospacing="off" w:after="0" w:afterAutospacing="off"/>
              <w:jc w:val="left"/>
            </w:pPr>
            <w:r w:rsidR="6FB7FCC9">
              <w:rPr/>
              <w:t>Ręczne przepisywanie z zachowaniem struktury (pogrubienia, tabele, listy).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4E9F207D" w14:textId="1548E09C">
            <w:pPr>
              <w:spacing w:before="0" w:beforeAutospacing="off" w:after="0" w:afterAutospacing="off"/>
              <w:jc w:val="left"/>
            </w:pPr>
            <w:r w:rsidR="6FB7FCC9">
              <w:rPr/>
              <w:t>Wykorzystanie modeli Vision-to-Text do automatycznego generowania plików .md zachowujących logikę notatki.</w:t>
            </w:r>
          </w:p>
        </w:tc>
      </w:tr>
      <w:tr w:rsidR="6FB7FCC9" w:rsidTr="6FB7FCC9" w14:paraId="069320E7">
        <w:trPr>
          <w:trHeight w:val="300"/>
        </w:trPr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0CD9831B" w14:textId="34F43690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6FB7FCC9" w:rsidR="6FB7FCC9">
              <w:rPr>
                <w:b w:val="1"/>
                <w:bCs w:val="1"/>
              </w:rPr>
              <w:t>Sterowanie</w:t>
            </w:r>
            <w:r w:rsidRPr="6FB7FCC9" w:rsidR="6FB7FCC9">
              <w:rPr>
                <w:b w:val="1"/>
                <w:bCs w:val="1"/>
              </w:rPr>
              <w:t xml:space="preserve"> </w:t>
            </w:r>
            <w:r w:rsidRPr="6FB7FCC9" w:rsidR="6FB7FCC9">
              <w:rPr>
                <w:b w:val="1"/>
                <w:bCs w:val="1"/>
              </w:rPr>
              <w:t>kontekstow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0C7CB3D4" w14:textId="107EDDDE">
            <w:pPr>
              <w:spacing w:before="0" w:beforeAutospacing="off" w:after="0" w:afterAutospacing="off"/>
              <w:jc w:val="left"/>
            </w:pPr>
            <w:r w:rsidR="6FB7FCC9">
              <w:rPr/>
              <w:t>Średni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1F68A078" w14:textId="214A9C87">
            <w:pPr>
              <w:spacing w:before="0" w:beforeAutospacing="off" w:after="0" w:afterAutospacing="off"/>
              <w:jc w:val="left"/>
            </w:pPr>
            <w:r w:rsidR="6FB7FCC9">
              <w:rPr/>
              <w:t>Badacz / Autor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2FF3D5DE" w14:textId="55114B18">
            <w:pPr>
              <w:spacing w:before="0" w:beforeAutospacing="off" w:after="0" w:afterAutospacing="off"/>
              <w:jc w:val="left"/>
            </w:pPr>
            <w:r w:rsidR="6FB7FCC9">
              <w:rPr/>
              <w:t>Brak – systemy OCR są pasywne.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5C52CFE7" w14:textId="4121B8CB">
            <w:pPr>
              <w:spacing w:before="0" w:beforeAutospacing="off" w:after="0" w:afterAutospacing="off"/>
              <w:jc w:val="left"/>
            </w:pPr>
            <w:r w:rsidR="6FB7FCC9">
              <w:rPr/>
              <w:t>Implementacja parsera instrukcji zawartych między tagami , pozwalającego na sterowanie zachowaniem AI z poziomu papieru.</w:t>
            </w:r>
          </w:p>
        </w:tc>
      </w:tr>
      <w:tr w:rsidR="6FB7FCC9" w:rsidTr="6FB7FCC9" w14:paraId="466DF21A">
        <w:trPr>
          <w:trHeight w:val="300"/>
        </w:trPr>
        <w:tc>
          <w:tcPr>
            <w:tcW w:w="17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0E428533" w14:textId="5DFCD02D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6FB7FCC9" w:rsidR="6FB7FCC9">
              <w:rPr>
                <w:b w:val="1"/>
                <w:bCs w:val="1"/>
              </w:rPr>
              <w:t>Eliminacja</w:t>
            </w:r>
            <w:r w:rsidRPr="6FB7FCC9" w:rsidR="6FB7FCC9">
              <w:rPr>
                <w:b w:val="1"/>
                <w:bCs w:val="1"/>
              </w:rPr>
              <w:t xml:space="preserve"> </w:t>
            </w:r>
            <w:r w:rsidRPr="6FB7FCC9" w:rsidR="1E7F96A5">
              <w:rPr>
                <w:b w:val="1"/>
                <w:bCs w:val="1"/>
              </w:rPr>
              <w:t>“</w:t>
            </w:r>
            <w:r w:rsidRPr="6FB7FCC9" w:rsidR="6FB7FCC9">
              <w:rPr>
                <w:b w:val="1"/>
                <w:bCs w:val="1"/>
              </w:rPr>
              <w:t xml:space="preserve">pracy </w:t>
            </w:r>
            <w:r w:rsidRPr="6FB7FCC9" w:rsidR="6FB7FCC9">
              <w:rPr>
                <w:b w:val="1"/>
                <w:bCs w:val="1"/>
              </w:rPr>
              <w:t>biurowej</w:t>
            </w:r>
            <w:r w:rsidRPr="6FB7FCC9" w:rsidR="0A5AEC71">
              <w:rPr>
                <w:b w:val="1"/>
                <w:bCs w:val="1"/>
              </w:rPr>
              <w:t>”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4F1728A1" w14:textId="52592E52">
            <w:pPr>
              <w:spacing w:before="0" w:beforeAutospacing="off" w:after="0" w:afterAutospacing="off"/>
              <w:jc w:val="left"/>
            </w:pPr>
            <w:r w:rsidR="6FB7FCC9">
              <w:rPr/>
              <w:t>Wysoki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37734FBF" w14:textId="2EEDECE0">
            <w:pPr>
              <w:spacing w:before="0" w:beforeAutospacing="off" w:after="0" w:afterAutospacing="off"/>
              <w:jc w:val="left"/>
            </w:pPr>
            <w:r w:rsidR="6FB7FCC9">
              <w:rPr/>
              <w:t>Grupa Filozofowie Analogowi</w:t>
            </w:r>
          </w:p>
        </w:tc>
        <w:tc>
          <w:tcPr>
            <w:tcW w:w="2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7090B0B1" w14:textId="2357D796">
            <w:pPr>
              <w:spacing w:before="0" w:beforeAutospacing="off" w:after="0" w:afterAutospacing="off"/>
              <w:jc w:val="left"/>
            </w:pPr>
            <w:r w:rsidR="6FB7FCC9">
              <w:rPr/>
              <w:t>Ręczne nazywanie plików, sortowanie ich do folderów i przenoszenie na komputer.</w:t>
            </w:r>
          </w:p>
        </w:tc>
        <w:tc>
          <w:tcPr>
            <w:tcW w:w="31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B7FCC9" w:rsidP="6FB7FCC9" w:rsidRDefault="6FB7FCC9" w14:paraId="0BE6F2CD" w14:textId="0B1BD19D">
            <w:pPr>
              <w:spacing w:before="0" w:beforeAutospacing="off" w:after="0" w:afterAutospacing="off"/>
              <w:jc w:val="left"/>
            </w:pPr>
            <w:r w:rsidR="6FB7FCC9">
              <w:rPr/>
              <w:t>Automatyczne nadawanie tytułów (AI) i kategoryzacja notatek na podstawie ich treści merytorycznej.</w:t>
            </w:r>
          </w:p>
        </w:tc>
      </w:tr>
    </w:tbl>
    <w:p w:rsidRPr="000854B3" w:rsidR="00F00728" w:rsidRDefault="00F00728" w14:paraId="2BFCD000" w14:textId="7D5A0063">
      <w:pPr>
        <w:pStyle w:val="Tekstpodstawowy"/>
        <w:rPr>
          <w:lang w:val="pl-PL"/>
        </w:rPr>
      </w:pPr>
    </w:p>
    <w:p w:rsidRPr="000854B3" w:rsidR="00F00728" w:rsidRDefault="00F00728" w14:paraId="053F1A77" w14:textId="77777777">
      <w:pPr>
        <w:pStyle w:val="Tekstpodstawowy"/>
        <w:rPr>
          <w:lang w:val="pl-PL"/>
        </w:rPr>
      </w:pPr>
    </w:p>
    <w:p w:rsidRPr="000854B3" w:rsidR="00F00728" w:rsidRDefault="00D83670" w14:paraId="60E70ABD" w14:textId="77777777">
      <w:pPr>
        <w:pStyle w:val="Nagwek2"/>
        <w:rPr>
          <w:lang w:val="pl-PL"/>
        </w:rPr>
      </w:pPr>
      <w:bookmarkStart w:name="_Toc87951661" w:id="27"/>
      <w:r w:rsidRPr="6FB7FCC9" w:rsidR="00D83670">
        <w:rPr>
          <w:lang w:val="pl-PL"/>
        </w:rPr>
        <w:t>Alternatywy i konkurencja</w:t>
      </w:r>
      <w:bookmarkEnd w:id="27"/>
    </w:p>
    <w:p w:rsidRPr="000854B3" w:rsidR="00F00728" w:rsidP="6FB7FCC9" w:rsidRDefault="00392BF5" w14:paraId="01C9FFDD" w14:textId="4513044E">
      <w:pPr>
        <w:pStyle w:val="Nagwek1"/>
        <w:numPr>
          <w:ilvl w:val="0"/>
          <w:numId w:val="0"/>
        </w:numPr>
        <w:ind w:left="720"/>
        <w:rPr>
          <w:b w:val="0"/>
          <w:bCs w:val="0"/>
          <w:noProof w:val="0"/>
          <w:lang w:val="pl-PL"/>
        </w:rPr>
      </w:pPr>
      <w:r w:rsidRPr="6FB7FCC9" w:rsidR="412736B0">
        <w:rPr>
          <w:b w:val="0"/>
          <w:bCs w:val="0"/>
          <w:noProof w:val="0"/>
          <w:lang w:val="pl-PL"/>
        </w:rPr>
        <w:t xml:space="preserve">Google </w:t>
      </w:r>
      <w:r w:rsidRPr="6FB7FCC9" w:rsidR="412736B0">
        <w:rPr>
          <w:b w:val="0"/>
          <w:bCs w:val="0"/>
          <w:noProof w:val="0"/>
          <w:lang w:val="pl-PL"/>
        </w:rPr>
        <w:t>Lens</w:t>
      </w:r>
      <w:r w:rsidRPr="6FB7FCC9" w:rsidR="412736B0">
        <w:rPr>
          <w:b w:val="0"/>
          <w:bCs w:val="0"/>
          <w:noProof w:val="0"/>
          <w:lang w:val="pl-PL"/>
        </w:rPr>
        <w:t xml:space="preserve"> / Apple OCR: Brak formatowania </w:t>
      </w:r>
      <w:r w:rsidRPr="6FB7FCC9" w:rsidR="412736B0">
        <w:rPr>
          <w:b w:val="0"/>
          <w:bCs w:val="0"/>
          <w:noProof w:val="0"/>
          <w:lang w:val="pl-PL"/>
        </w:rPr>
        <w:t>Markdown</w:t>
      </w:r>
      <w:r w:rsidRPr="6FB7FCC9" w:rsidR="412736B0">
        <w:rPr>
          <w:b w:val="0"/>
          <w:bCs w:val="0"/>
          <w:noProof w:val="0"/>
          <w:lang w:val="pl-PL"/>
        </w:rPr>
        <w:t xml:space="preserve">, brak integracji z </w:t>
      </w:r>
      <w:r w:rsidRPr="6FB7FCC9" w:rsidR="412736B0">
        <w:rPr>
          <w:b w:val="0"/>
          <w:bCs w:val="0"/>
          <w:noProof w:val="0"/>
          <w:lang w:val="pl-PL"/>
        </w:rPr>
        <w:t>Obsidianem</w:t>
      </w:r>
      <w:r w:rsidRPr="6FB7FCC9" w:rsidR="412736B0">
        <w:rPr>
          <w:b w:val="0"/>
          <w:bCs w:val="0"/>
          <w:noProof w:val="0"/>
          <w:lang w:val="pl-PL"/>
        </w:rPr>
        <w:t>, problemy z prywatnością.</w:t>
      </w:r>
    </w:p>
    <w:p w:rsidRPr="000854B3" w:rsidR="00F00728" w:rsidP="6FB7FCC9" w:rsidRDefault="00392BF5" w14:paraId="0EDBACFC" w14:textId="2F670E0D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412736B0">
        <w:rPr>
          <w:b w:val="0"/>
          <w:bCs w:val="0"/>
          <w:noProof w:val="0"/>
          <w:lang w:val="pl-PL"/>
        </w:rPr>
        <w:t>Ręczne przepisywanie: Najwyższa jakość, ale ogromny koszt czasowy (bariera nie do przejścia).</w:t>
      </w:r>
    </w:p>
    <w:p w:rsidRPr="000854B3" w:rsidR="00F00728" w:rsidP="6FB7FCC9" w:rsidRDefault="00392BF5" w14:paraId="60DE99FD" w14:textId="5394C3C6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412736B0">
        <w:rPr>
          <w:b w:val="0"/>
          <w:bCs w:val="0"/>
          <w:noProof w:val="0"/>
          <w:lang w:val="pl-PL"/>
        </w:rPr>
        <w:t>Tablety E-</w:t>
      </w:r>
      <w:r w:rsidRPr="6FB7FCC9" w:rsidR="412736B0">
        <w:rPr>
          <w:b w:val="0"/>
          <w:bCs w:val="0"/>
          <w:noProof w:val="0"/>
          <w:lang w:val="pl-PL"/>
        </w:rPr>
        <w:t>ink</w:t>
      </w:r>
      <w:r w:rsidRPr="6FB7FCC9" w:rsidR="412736B0">
        <w:rPr>
          <w:b w:val="0"/>
          <w:bCs w:val="0"/>
          <w:noProof w:val="0"/>
          <w:lang w:val="pl-PL"/>
        </w:rPr>
        <w:t xml:space="preserve"> (</w:t>
      </w:r>
      <w:r w:rsidRPr="6FB7FCC9" w:rsidR="412736B0">
        <w:rPr>
          <w:b w:val="0"/>
          <w:bCs w:val="0"/>
          <w:noProof w:val="0"/>
          <w:lang w:val="pl-PL"/>
        </w:rPr>
        <w:t>Remarkable</w:t>
      </w:r>
      <w:r w:rsidRPr="6FB7FCC9" w:rsidR="412736B0">
        <w:rPr>
          <w:b w:val="0"/>
          <w:bCs w:val="0"/>
          <w:noProof w:val="0"/>
          <w:lang w:val="pl-PL"/>
        </w:rPr>
        <w:t xml:space="preserve"> itp.): Wysoki koszt zakupu, inna faktura pracy (nie jest to "czysty" papier).</w:t>
      </w:r>
    </w:p>
    <w:p w:rsidRPr="000854B3" w:rsidR="00F00728" w:rsidRDefault="00392BF5" w14:paraId="372E8A97" w14:textId="31906030">
      <w:pPr>
        <w:pStyle w:val="Nagwek1"/>
        <w:rPr>
          <w:lang w:val="pl-PL"/>
        </w:rPr>
      </w:pPr>
      <w:bookmarkStart w:name="_Toc87951662" w:id="28"/>
      <w:bookmarkEnd w:id="14"/>
      <w:r w:rsidRPr="6FB7FCC9" w:rsidR="00392BF5">
        <w:rPr>
          <w:lang w:val="pl-PL"/>
        </w:rPr>
        <w:t>Ograniczenia</w:t>
      </w:r>
      <w:bookmarkEnd w:id="28"/>
    </w:p>
    <w:p w:rsidRPr="000854B3" w:rsidR="00F00728" w:rsidP="6FB7FCC9" w:rsidRDefault="00392BF5" w14:paraId="6D56D108" w14:textId="6B846F44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Discord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 API: System jest całkowicie zależny od dostępności i limitów (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rate-limiting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) platformy 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Discord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.</w:t>
      </w:r>
    </w:p>
    <w:p w:rsidRPr="000854B3" w:rsidR="00F00728" w:rsidP="6FB7FCC9" w:rsidRDefault="00392BF5" w14:paraId="021C5320" w14:textId="05830F66">
      <w:pPr>
        <w:pStyle w:val="Normalny"/>
        <w:rPr>
          <w:b w:val="0"/>
          <w:bCs w:val="0"/>
          <w:noProof w:val="0"/>
          <w:sz w:val="24"/>
          <w:szCs w:val="24"/>
          <w:lang w:val="pl-PL"/>
        </w:rPr>
      </w:pPr>
    </w:p>
    <w:p w:rsidRPr="000854B3" w:rsidR="00F00728" w:rsidP="6FB7FCC9" w:rsidRDefault="00392BF5" w14:paraId="4398B459" w14:textId="6A626B50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</w:p>
    <w:p w:rsidRPr="000854B3" w:rsidR="00F00728" w:rsidP="6FB7FCC9" w:rsidRDefault="00392BF5" w14:paraId="4999DE5C" w14:textId="1EF24460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Łączność sieciowa: Przesyłanie obrazów wymaga stabilnego połączenia internetowego po stronie urządzenia mobilnego użytkownika.</w:t>
      </w:r>
    </w:p>
    <w:p w:rsidRPr="000854B3" w:rsidR="00F00728" w:rsidP="6FB7FCC9" w:rsidRDefault="00392BF5" w14:paraId="6CA260ED" w14:textId="760CE603">
      <w:pPr>
        <w:pStyle w:val="Normalny"/>
        <w:rPr>
          <w:b w:val="0"/>
          <w:bCs w:val="0"/>
          <w:noProof w:val="0"/>
          <w:sz w:val="24"/>
          <w:szCs w:val="24"/>
          <w:lang w:val="pl-PL"/>
        </w:rPr>
      </w:pPr>
    </w:p>
    <w:p w:rsidRPr="000854B3" w:rsidR="00F00728" w:rsidP="6FB7FCC9" w:rsidRDefault="00392BF5" w14:paraId="611F5A41" w14:textId="220E0AFF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Czytelność pisma: Skuteczność modeli 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Vision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-to-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Text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 (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SotA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) jest ograniczona stopniem czytelności pisma odręcznego. Skrajnie nieczytelne notatki mogą wymagać ręcznej korekty.</w:t>
      </w:r>
    </w:p>
    <w:p w:rsidRPr="000854B3" w:rsidR="00F00728" w:rsidP="6FB7FCC9" w:rsidRDefault="00392BF5" w14:paraId="01C7B2DE" w14:textId="303D06A7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</w:p>
    <w:p w:rsidRPr="000854B3" w:rsidR="00F00728" w:rsidP="6FB7FCC9" w:rsidRDefault="00392BF5" w14:paraId="192B5DEF" w14:textId="1F6C7E5A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Warunki fizyczne: Jakość oświetlenia i ostrość zdjęcia wykonanego aparatem telefonu bezpośrednio wpływają na poprawność rozpoznawania treści.</w:t>
      </w:r>
    </w:p>
    <w:p w:rsidRPr="000854B3" w:rsidR="00F00728" w:rsidP="6FB7FCC9" w:rsidRDefault="00392BF5" w14:paraId="7B8C9134" w14:textId="5AC9733D">
      <w:pPr>
        <w:pStyle w:val="Normalny"/>
        <w:rPr>
          <w:b w:val="0"/>
          <w:bCs w:val="0"/>
          <w:noProof w:val="0"/>
          <w:sz w:val="24"/>
          <w:szCs w:val="24"/>
          <w:lang w:val="pl-PL"/>
        </w:rPr>
      </w:pPr>
    </w:p>
    <w:p w:rsidRPr="000854B3" w:rsidR="00F00728" w:rsidP="6FB7FCC9" w:rsidRDefault="00392BF5" w14:paraId="49EA2921" w14:textId="4930BA1B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Przetwarzanie w chmurze: O ile nie zostanie użyty model lokalny (np. 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LLaVA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 via 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Ollama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), notatki są przesyłane do zewnętrznych dostawców modeli LLM (np. 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OpenAI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/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Anthropic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), co musi być zgodne z polityką prywatności zamawiającego.</w:t>
      </w:r>
    </w:p>
    <w:p w:rsidRPr="000854B3" w:rsidR="00F00728" w:rsidP="6FB7FCC9" w:rsidRDefault="00392BF5" w14:paraId="58043268" w14:textId="4AEFB828">
      <w:pPr>
        <w:pStyle w:val="Normalny"/>
        <w:rPr>
          <w:b w:val="0"/>
          <w:bCs w:val="0"/>
          <w:noProof w:val="0"/>
          <w:sz w:val="24"/>
          <w:szCs w:val="24"/>
          <w:lang w:val="pl-PL"/>
        </w:rPr>
      </w:pPr>
    </w:p>
    <w:p w:rsidRPr="000854B3" w:rsidR="00F00728" w:rsidP="6FB7FCC9" w:rsidRDefault="00392BF5" w14:paraId="5E63C97F" w14:textId="28EACA93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Obsidian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 xml:space="preserve"> 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Vault</w:t>
      </w: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: System musi posiadać uprawnienia zapisu do lokalnego lub sieciowego folderu, w którym znajduje się baza wiedzy użytkownika.</w:t>
      </w:r>
    </w:p>
    <w:p w:rsidRPr="000854B3" w:rsidR="00F00728" w:rsidP="6FB7FCC9" w:rsidRDefault="00392BF5" w14:paraId="1CCF3053" w14:textId="0583928A">
      <w:pPr>
        <w:pStyle w:val="Normalny"/>
        <w:rPr>
          <w:noProof w:val="0"/>
          <w:lang w:val="pl-PL"/>
        </w:rPr>
      </w:pPr>
    </w:p>
    <w:p w:rsidRPr="000854B3" w:rsidR="00F00728" w:rsidP="6FB7FCC9" w:rsidRDefault="00392BF5" w14:paraId="22BD1AD8" w14:textId="7D1F2305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pl-PL"/>
        </w:rPr>
      </w:pPr>
      <w:r w:rsidRPr="6FB7FCC9" w:rsidR="025D2630">
        <w:rPr>
          <w:b w:val="0"/>
          <w:bCs w:val="0"/>
          <w:noProof w:val="0"/>
          <w:sz w:val="24"/>
          <w:szCs w:val="24"/>
          <w:lang w:val="pl-PL"/>
        </w:rPr>
        <w:t>Model licencyjny: Wszystkie użyte biblioteki third-party muszą być zgodne z licencjami Open Source (MIT, Apache 2.0, BSD).</w:t>
      </w:r>
    </w:p>
    <w:p w:rsidRPr="000854B3" w:rsidR="00F00728" w:rsidRDefault="00392BF5" w14:paraId="5F59D86E" w14:textId="2B813F0C">
      <w:pPr>
        <w:pStyle w:val="Nagwek1"/>
        <w:rPr>
          <w:lang w:val="pl-PL"/>
        </w:rPr>
      </w:pPr>
      <w:bookmarkStart w:name="_Toc87951663" w:id="29"/>
      <w:r w:rsidRPr="6FB7FCC9" w:rsidR="00392BF5">
        <w:rPr>
          <w:lang w:val="pl-PL"/>
        </w:rPr>
        <w:t>Wymagania jakości</w:t>
      </w:r>
      <w:bookmarkEnd w:id="29"/>
    </w:p>
    <w:p w:rsidRPr="000854B3" w:rsidR="00F00728" w:rsidP="6FB7FCC9" w:rsidRDefault="00392BF5" w14:paraId="18907810" w14:textId="3A26D0CA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 xml:space="preserve">Czas odpowiedzi: Czas od wysłania zdjęcia na </w:t>
      </w:r>
      <w:r w:rsidRPr="6FB7FCC9" w:rsidR="107FCF62">
        <w:rPr>
          <w:b w:val="0"/>
          <w:bCs w:val="0"/>
          <w:noProof w:val="0"/>
          <w:lang w:val="pl-PL"/>
        </w:rPr>
        <w:t>Discordzie</w:t>
      </w:r>
      <w:r w:rsidRPr="6FB7FCC9" w:rsidR="107FCF62">
        <w:rPr>
          <w:b w:val="0"/>
          <w:bCs w:val="0"/>
          <w:noProof w:val="0"/>
          <w:lang w:val="pl-PL"/>
        </w:rPr>
        <w:t xml:space="preserve"> do otrzymania potwierdzenia przetworzenia i zapisu w </w:t>
      </w:r>
      <w:r w:rsidRPr="6FB7FCC9" w:rsidR="107FCF62">
        <w:rPr>
          <w:b w:val="0"/>
          <w:bCs w:val="0"/>
          <w:noProof w:val="0"/>
          <w:lang w:val="pl-PL"/>
        </w:rPr>
        <w:t>Obsidianie</w:t>
      </w:r>
      <w:r w:rsidRPr="6FB7FCC9" w:rsidR="107FCF62">
        <w:rPr>
          <w:b w:val="0"/>
          <w:bCs w:val="0"/>
          <w:noProof w:val="0"/>
          <w:lang w:val="pl-PL"/>
        </w:rPr>
        <w:t xml:space="preserve"> nie powinien przekraczać </w:t>
      </w:r>
      <w:r w:rsidRPr="6FB7FCC9" w:rsidR="5D1AE8C9">
        <w:rPr>
          <w:b w:val="0"/>
          <w:bCs w:val="0"/>
          <w:noProof w:val="0"/>
          <w:lang w:val="pl-PL"/>
        </w:rPr>
        <w:t>5 minut</w:t>
      </w:r>
      <w:r w:rsidRPr="6FB7FCC9" w:rsidR="107FCF62">
        <w:rPr>
          <w:b w:val="0"/>
          <w:bCs w:val="0"/>
          <w:noProof w:val="0"/>
          <w:lang w:val="pl-PL"/>
        </w:rPr>
        <w:t xml:space="preserve"> dla pojedynczej strony A5.</w:t>
      </w:r>
    </w:p>
    <w:p w:rsidRPr="000854B3" w:rsidR="00F00728" w:rsidP="6FB7FCC9" w:rsidRDefault="00392BF5" w14:paraId="4F5B73A8" w14:textId="676F6E0C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>Przepustowość: System musi obsługiwać kolejkowanie (</w:t>
      </w:r>
      <w:r w:rsidRPr="6FB7FCC9" w:rsidR="107FCF62">
        <w:rPr>
          <w:b w:val="0"/>
          <w:bCs w:val="0"/>
          <w:noProof w:val="0"/>
          <w:lang w:val="pl-PL"/>
        </w:rPr>
        <w:t>async</w:t>
      </w:r>
      <w:r w:rsidRPr="6FB7FCC9" w:rsidR="107FCF62">
        <w:rPr>
          <w:b w:val="0"/>
          <w:bCs w:val="0"/>
          <w:noProof w:val="0"/>
          <w:lang w:val="pl-PL"/>
        </w:rPr>
        <w:t>), aby użytkownik mógł wysłać serię zdjęć (np. cały rozdział notesu) bez ryzyka utraty danych.</w:t>
      </w:r>
    </w:p>
    <w:p w:rsidRPr="000854B3" w:rsidR="00F00728" w:rsidP="6FB7FCC9" w:rsidRDefault="00392BF5" w14:paraId="7AA940D9" w14:textId="12AA26CB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 xml:space="preserve">Obsługa błędów: W przypadku zbyt niskiej jakości zdjęcia, system musi zwrócić na </w:t>
      </w:r>
      <w:r w:rsidRPr="6FB7FCC9" w:rsidR="107FCF62">
        <w:rPr>
          <w:b w:val="0"/>
          <w:bCs w:val="0"/>
          <w:noProof w:val="0"/>
          <w:lang w:val="pl-PL"/>
        </w:rPr>
        <w:t>Discordzie</w:t>
      </w:r>
      <w:r w:rsidRPr="6FB7FCC9" w:rsidR="107FCF62">
        <w:rPr>
          <w:b w:val="0"/>
          <w:bCs w:val="0"/>
          <w:noProof w:val="0"/>
          <w:lang w:val="pl-PL"/>
        </w:rPr>
        <w:t xml:space="preserve"> jasny komunikat o błędzie (np. "Obraz zbyt rozmazany").</w:t>
      </w:r>
    </w:p>
    <w:p w:rsidRPr="000854B3" w:rsidR="00F00728" w:rsidP="6FB7FCC9" w:rsidRDefault="00392BF5" w14:paraId="7DC23B92" w14:textId="0D87BED6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 xml:space="preserve">Odporność na awarie: Zerwanie połączenia podczas przetwarzania nie może powodować uszkodzenia istniejących plików w </w:t>
      </w:r>
      <w:r w:rsidRPr="6FB7FCC9" w:rsidR="107FCF62">
        <w:rPr>
          <w:b w:val="0"/>
          <w:bCs w:val="0"/>
          <w:noProof w:val="0"/>
          <w:lang w:val="pl-PL"/>
        </w:rPr>
        <w:t>Obsidian</w:t>
      </w:r>
      <w:r w:rsidRPr="6FB7FCC9" w:rsidR="107FCF62">
        <w:rPr>
          <w:b w:val="0"/>
          <w:bCs w:val="0"/>
          <w:noProof w:val="0"/>
          <w:lang w:val="pl-PL"/>
        </w:rPr>
        <w:t xml:space="preserve"> </w:t>
      </w:r>
      <w:r w:rsidRPr="6FB7FCC9" w:rsidR="107FCF62">
        <w:rPr>
          <w:b w:val="0"/>
          <w:bCs w:val="0"/>
          <w:noProof w:val="0"/>
          <w:lang w:val="pl-PL"/>
        </w:rPr>
        <w:t>Vault</w:t>
      </w:r>
      <w:r w:rsidRPr="6FB7FCC9" w:rsidR="107FCF62">
        <w:rPr>
          <w:b w:val="0"/>
          <w:bCs w:val="0"/>
          <w:noProof w:val="0"/>
          <w:lang w:val="pl-PL"/>
        </w:rPr>
        <w:t>.</w:t>
      </w:r>
    </w:p>
    <w:p w:rsidRPr="000854B3" w:rsidR="00F00728" w:rsidP="6FB7FCC9" w:rsidRDefault="00392BF5" w14:paraId="55C9EFE8" w14:textId="4E0AF128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>Zero-</w:t>
      </w:r>
      <w:r w:rsidRPr="6FB7FCC9" w:rsidR="107FCF62">
        <w:rPr>
          <w:b w:val="0"/>
          <w:bCs w:val="0"/>
          <w:noProof w:val="0"/>
          <w:lang w:val="pl-PL"/>
        </w:rPr>
        <w:t>Config</w:t>
      </w:r>
      <w:r w:rsidRPr="6FB7FCC9" w:rsidR="107FCF62">
        <w:rPr>
          <w:b w:val="0"/>
          <w:bCs w:val="0"/>
          <w:noProof w:val="0"/>
          <w:lang w:val="pl-PL"/>
        </w:rPr>
        <w:t>: Użytkownik nie powinien konfigurować niczego poza jednorazowym podpięciem bota. Cała interakcja odbywa się naturalnie przez aparat i czat.</w:t>
      </w:r>
    </w:p>
    <w:p w:rsidRPr="000854B3" w:rsidR="00F00728" w:rsidP="6FB7FCC9" w:rsidRDefault="00392BF5" w14:paraId="671CF652" w14:textId="7B06A4C9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 xml:space="preserve">Czytelność </w:t>
      </w:r>
      <w:r w:rsidRPr="6FB7FCC9" w:rsidR="107FCF62">
        <w:rPr>
          <w:b w:val="0"/>
          <w:bCs w:val="0"/>
          <w:noProof w:val="0"/>
          <w:lang w:val="pl-PL"/>
        </w:rPr>
        <w:t>Markdown</w:t>
      </w:r>
      <w:r w:rsidRPr="6FB7FCC9" w:rsidR="107FCF62">
        <w:rPr>
          <w:b w:val="0"/>
          <w:bCs w:val="0"/>
          <w:noProof w:val="0"/>
          <w:lang w:val="pl-PL"/>
        </w:rPr>
        <w:t xml:space="preserve">: Wyjściowy plik musi zachowywać semantyczną strukturę (nagłówki H1-H3 dla tytułów, listy dla punktowania), co ułatwia późniejszą nawigację w </w:t>
      </w:r>
      <w:r w:rsidRPr="6FB7FCC9" w:rsidR="107FCF62">
        <w:rPr>
          <w:b w:val="0"/>
          <w:bCs w:val="0"/>
          <w:noProof w:val="0"/>
          <w:lang w:val="pl-PL"/>
        </w:rPr>
        <w:t>Obsidianie</w:t>
      </w:r>
      <w:r w:rsidRPr="6FB7FCC9" w:rsidR="107FCF62">
        <w:rPr>
          <w:b w:val="0"/>
          <w:bCs w:val="0"/>
          <w:noProof w:val="0"/>
          <w:lang w:val="pl-PL"/>
        </w:rPr>
        <w:t>.</w:t>
      </w:r>
    </w:p>
    <w:p w:rsidRPr="000854B3" w:rsidR="00F00728" w:rsidP="6FB7FCC9" w:rsidRDefault="00392BF5" w14:paraId="65C3FEC3" w14:textId="00D5FDC2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 xml:space="preserve">Rozpoznawanie </w:t>
      </w:r>
      <w:r w:rsidRPr="6FB7FCC9" w:rsidR="107FCF62">
        <w:rPr>
          <w:b w:val="0"/>
          <w:bCs w:val="0"/>
          <w:noProof w:val="0"/>
          <w:lang w:val="pl-PL"/>
        </w:rPr>
        <w:t>tagów</w:t>
      </w:r>
      <w:r w:rsidRPr="6FB7FCC9" w:rsidR="107FCF62">
        <w:rPr>
          <w:b w:val="0"/>
          <w:bCs w:val="0"/>
          <w:noProof w:val="0"/>
          <w:lang w:val="pl-PL"/>
        </w:rPr>
        <w:t xml:space="preserve"> : System musi z</w:t>
      </w:r>
      <w:r w:rsidRPr="6FB7FCC9" w:rsidR="646E152C">
        <w:rPr>
          <w:b w:val="0"/>
          <w:bCs w:val="0"/>
          <w:noProof w:val="0"/>
          <w:lang w:val="pl-PL"/>
        </w:rPr>
        <w:t xml:space="preserve"> 98</w:t>
      </w:r>
      <w:r w:rsidRPr="6FB7FCC9" w:rsidR="107FCF62">
        <w:rPr>
          <w:b w:val="0"/>
          <w:bCs w:val="0"/>
          <w:noProof w:val="0"/>
          <w:lang w:val="pl-PL"/>
        </w:rPr>
        <w:t xml:space="preserve">% skutecznością odróżniać treść merytoryczną od instrukcji technicznych zawartych w dedykowanych </w:t>
      </w:r>
      <w:r w:rsidRPr="6FB7FCC9" w:rsidR="107FCF62">
        <w:rPr>
          <w:b w:val="0"/>
          <w:bCs w:val="0"/>
          <w:noProof w:val="0"/>
          <w:lang w:val="pl-PL"/>
        </w:rPr>
        <w:t>tagach</w:t>
      </w:r>
      <w:r w:rsidRPr="6FB7FCC9" w:rsidR="107FCF62">
        <w:rPr>
          <w:b w:val="0"/>
          <w:bCs w:val="0"/>
          <w:noProof w:val="0"/>
          <w:lang w:val="pl-PL"/>
        </w:rPr>
        <w:t>.</w:t>
      </w:r>
    </w:p>
    <w:p w:rsidRPr="000854B3" w:rsidR="00F00728" w:rsidP="6FB7FCC9" w:rsidRDefault="00392BF5" w14:paraId="23906782" w14:textId="7796FECF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107FCF62">
        <w:rPr>
          <w:b w:val="0"/>
          <w:bCs w:val="0"/>
          <w:noProof w:val="0"/>
          <w:lang w:val="pl-PL"/>
        </w:rPr>
        <w:t>Kontekstowe nadawanie tytułów: Model AI musi generować krótkie, trafne nazwy plików na podstawie pierwszych zdań lub ogólnego sensu notatki.</w:t>
      </w:r>
    </w:p>
    <w:p w:rsidRPr="000854B3" w:rsidR="00F00728" w:rsidRDefault="00392BF5" w14:paraId="2D7634FA" w14:textId="6DC248D9">
      <w:pPr>
        <w:pStyle w:val="Nagwek1"/>
        <w:rPr>
          <w:lang w:val="pl-PL"/>
        </w:rPr>
      </w:pPr>
      <w:bookmarkStart w:name="_Toc87951664" w:id="30"/>
      <w:r w:rsidRPr="6FB7FCC9" w:rsidR="00392BF5">
        <w:rPr>
          <w:lang w:val="pl-PL"/>
        </w:rPr>
        <w:t>Priorytety</w:t>
      </w:r>
      <w:bookmarkEnd w:id="30"/>
    </w:p>
    <w:p w:rsidR="0B9156C6" w:rsidP="6FB7FCC9" w:rsidRDefault="0B9156C6" w14:paraId="0C85A12D" w14:textId="177BD673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Najwyższy (Krytyczny): Precyzja transformacji 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Vision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-to-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Markdown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. System musi rozumieć strukturę notatki (nagłówki, listy), a nie tylko “wypluwać” surowy tekst.</w:t>
      </w:r>
    </w:p>
    <w:p w:rsidR="0B9156C6" w:rsidP="6FB7FCC9" w:rsidRDefault="0B9156C6" w14:paraId="06251303" w14:textId="4A619055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Wysoki: Integracja “Zero-UI". Interfejsem jest 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Discord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- użytkownik nie powinien musieć konfigurować niczego poza dostępem do swojego folderu 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Obsidian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.</w:t>
      </w:r>
    </w:p>
    <w:p w:rsidR="0B9156C6" w:rsidP="6FB7FCC9" w:rsidRDefault="0B9156C6" w14:paraId="03FB93DC" w14:textId="258E9382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Wysoki: Obsługa instrukcji technicznych. Możliwość sterowania zachowaniem AI z poziomu papieru jest kluczowym wyróżnikiem projektu.</w:t>
      </w:r>
    </w:p>
    <w:p w:rsidR="0B9156C6" w:rsidP="6FB7FCC9" w:rsidRDefault="0B9156C6" w14:paraId="1AA45629" w14:textId="20C7C6C3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Średni: Szybkość przetwarzania. Mimo że jakość jest ważniejsza, czas oczekiwania powyżej </w:t>
      </w:r>
      <w:r w:rsidRPr="6FB7FCC9" w:rsidR="1E1BBD9D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300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sekund uznaje się za barierę pogarszającą User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Experienc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e.</w:t>
      </w:r>
    </w:p>
    <w:p w:rsidR="0B9156C6" w:rsidP="6FB7FCC9" w:rsidRDefault="0B9156C6" w14:paraId="5A9AE102" w14:textId="03F251C1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Niski: Skalowalność 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wieloużytkownikowa</w:t>
      </w:r>
      <w:r w:rsidRPr="6FB7FCC9" w:rsidR="0B9156C6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. W pierwszej fazie system ma idealnie służyć grupie "Filozofów", a nie milionom użytkowników jednocześnie.</w:t>
      </w:r>
    </w:p>
    <w:p w:rsidR="6FB7FCC9" w:rsidP="6FB7FCC9" w:rsidRDefault="6FB7FCC9" w14:paraId="1782CDBC" w14:textId="1FAF3C4F">
      <w:pPr>
        <w:pStyle w:val="Normalny"/>
        <w:rPr>
          <w:lang w:val="pl-PL"/>
        </w:rPr>
      </w:pPr>
    </w:p>
    <w:p w:rsidRPr="000854B3" w:rsidR="00F00728" w:rsidRDefault="00392BF5" w14:paraId="346C40FE" w14:textId="77777777">
      <w:pPr>
        <w:pStyle w:val="Nagwek1"/>
        <w:rPr>
          <w:lang w:val="pl-PL"/>
        </w:rPr>
      </w:pPr>
      <w:bookmarkStart w:name="_Toc87951665" w:id="31"/>
      <w:r w:rsidRPr="6FB7FCC9" w:rsidR="00392BF5">
        <w:rPr>
          <w:lang w:val="pl-PL"/>
        </w:rPr>
        <w:t>Pozostałe wymagania</w:t>
      </w:r>
      <w:bookmarkEnd w:id="31"/>
    </w:p>
    <w:p w:rsidRPr="00AB3F2D" w:rsidR="00F00728" w:rsidP="6FB7FCC9" w:rsidRDefault="00F00728" w14:paraId="380624CB" w14:textId="14992BCE">
      <w:pPr>
        <w:pStyle w:val="Tekstpodstawowy"/>
        <w:rPr>
          <w:lang w:val="pl-PL"/>
        </w:rPr>
      </w:pPr>
    </w:p>
    <w:p w:rsidRPr="000854B3" w:rsidR="00F00728" w:rsidRDefault="00AB3F2D" w14:paraId="5EBE5563" w14:textId="77777777">
      <w:pPr>
        <w:pStyle w:val="Nagwek2"/>
        <w:rPr>
          <w:lang w:val="pl-PL"/>
        </w:rPr>
      </w:pPr>
      <w:bookmarkStart w:name="_Toc87951666" w:id="32"/>
      <w:r w:rsidRPr="6FB7FCC9" w:rsidR="00AB3F2D">
        <w:rPr>
          <w:lang w:val="pl-PL"/>
        </w:rPr>
        <w:t>Stosowane standardy</w:t>
      </w:r>
      <w:bookmarkEnd w:id="32"/>
    </w:p>
    <w:p w:rsidR="3F9DA85F" w:rsidP="6FB7FCC9" w:rsidRDefault="3F9DA85F" w14:paraId="6CFCC5C4" w14:textId="4FF985ED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3F9DA85F">
        <w:rPr>
          <w:b w:val="0"/>
          <w:bCs w:val="0"/>
          <w:noProof w:val="0"/>
          <w:lang w:val="pl-PL"/>
        </w:rPr>
        <w:t xml:space="preserve">Formaty Danych: Pełna zgodność ze standardem </w:t>
      </w:r>
      <w:r w:rsidRPr="6FB7FCC9" w:rsidR="3F9DA85F">
        <w:rPr>
          <w:b w:val="0"/>
          <w:bCs w:val="0"/>
          <w:noProof w:val="0"/>
          <w:lang w:val="pl-PL"/>
        </w:rPr>
        <w:t>Markdown</w:t>
      </w:r>
      <w:r w:rsidRPr="6FB7FCC9" w:rsidR="3F9DA85F">
        <w:rPr>
          <w:b w:val="0"/>
          <w:bCs w:val="0"/>
          <w:noProof w:val="0"/>
          <w:lang w:val="pl-PL"/>
        </w:rPr>
        <w:t>.</w:t>
      </w:r>
    </w:p>
    <w:p w:rsidR="3F9DA85F" w:rsidP="6FB7FCC9" w:rsidRDefault="3F9DA85F" w14:paraId="2F5B60F4" w14:textId="42E5B475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3F9DA85F">
        <w:rPr>
          <w:b w:val="0"/>
          <w:bCs w:val="0"/>
          <w:noProof w:val="0"/>
          <w:lang w:val="pl-PL"/>
        </w:rPr>
        <w:t>Standardy Systemowe: Zgodność z POSIX (działanie na systemach Linux/Unix).</w:t>
      </w:r>
    </w:p>
    <w:p w:rsidR="3F9DA85F" w:rsidP="6FB7FCC9" w:rsidRDefault="3F9DA85F" w14:paraId="167CA356" w14:textId="22A342F1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3F9DA85F">
        <w:rPr>
          <w:b w:val="0"/>
          <w:bCs w:val="0"/>
          <w:noProof w:val="0"/>
          <w:lang w:val="pl-PL"/>
        </w:rPr>
        <w:t xml:space="preserve">Licencjonowanie: Wszystkie autorskie komponenty oparte na licencjach MIT lub Apache 2.0. Wykorzystanie bibliotek zewnętrznych wyłącznie z rodzin </w:t>
      </w:r>
      <w:r w:rsidRPr="6FB7FCC9" w:rsidR="3F9DA85F">
        <w:rPr>
          <w:b w:val="0"/>
          <w:bCs w:val="0"/>
          <w:noProof w:val="0"/>
          <w:lang w:val="pl-PL"/>
        </w:rPr>
        <w:t>Free</w:t>
      </w:r>
      <w:r w:rsidRPr="6FB7FCC9" w:rsidR="3F9DA85F">
        <w:rPr>
          <w:b w:val="0"/>
          <w:bCs w:val="0"/>
          <w:noProof w:val="0"/>
          <w:lang w:val="pl-PL"/>
        </w:rPr>
        <w:t>/Open Source Software (FOSS).</w:t>
      </w:r>
    </w:p>
    <w:p w:rsidR="3F9DA85F" w:rsidP="6FB7FCC9" w:rsidRDefault="3F9DA85F" w14:paraId="6B1BC628" w14:textId="49503F8B">
      <w:pPr>
        <w:pStyle w:val="Nagwek1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3F9DA85F">
        <w:rPr>
          <w:b w:val="0"/>
          <w:bCs w:val="0"/>
          <w:noProof w:val="0"/>
          <w:lang w:val="pl-PL"/>
        </w:rPr>
        <w:t xml:space="preserve">Jakość: Kod źródłowy zgodny z zasadami </w:t>
      </w:r>
      <w:r w:rsidRPr="6FB7FCC9" w:rsidR="3F9DA85F">
        <w:rPr>
          <w:b w:val="0"/>
          <w:bCs w:val="0"/>
          <w:noProof w:val="0"/>
          <w:lang w:val="pl-PL"/>
        </w:rPr>
        <w:t>Clean</w:t>
      </w:r>
      <w:r w:rsidRPr="6FB7FCC9" w:rsidR="3F9DA85F">
        <w:rPr>
          <w:b w:val="0"/>
          <w:bCs w:val="0"/>
          <w:noProof w:val="0"/>
          <w:lang w:val="pl-PL"/>
        </w:rPr>
        <w:t xml:space="preserve"> </w:t>
      </w:r>
      <w:r w:rsidRPr="6FB7FCC9" w:rsidR="3F9DA85F">
        <w:rPr>
          <w:b w:val="0"/>
          <w:bCs w:val="0"/>
          <w:noProof w:val="0"/>
          <w:lang w:val="pl-PL"/>
        </w:rPr>
        <w:t>Code</w:t>
      </w:r>
      <w:r w:rsidRPr="6FB7FCC9" w:rsidR="3F9DA85F">
        <w:rPr>
          <w:b w:val="0"/>
          <w:bCs w:val="0"/>
          <w:noProof w:val="0"/>
          <w:lang w:val="pl-PL"/>
        </w:rPr>
        <w:t>.</w:t>
      </w:r>
    </w:p>
    <w:p w:rsidR="6FB7FCC9" w:rsidP="6FB7FCC9" w:rsidRDefault="6FB7FCC9" w14:paraId="1C42A79B" w14:textId="6952E2A9">
      <w:pPr>
        <w:pStyle w:val="Tekstpodstawowy"/>
        <w:rPr>
          <w:b w:val="0"/>
          <w:bCs w:val="0"/>
          <w:lang w:val="pl-PL"/>
        </w:rPr>
      </w:pPr>
    </w:p>
    <w:p w:rsidRPr="000854B3" w:rsidR="00F00728" w:rsidRDefault="00AB3F2D" w14:paraId="66EF77C5" w14:textId="77777777">
      <w:pPr>
        <w:pStyle w:val="Nagwek2"/>
        <w:rPr>
          <w:lang w:val="pl-PL"/>
        </w:rPr>
      </w:pPr>
      <w:bookmarkStart w:name="_Toc87951667" w:id="33"/>
      <w:r w:rsidRPr="6FB7FCC9" w:rsidR="00AB3F2D">
        <w:rPr>
          <w:lang w:val="pl-PL"/>
        </w:rPr>
        <w:t>Wymagania systemowe i sprzętowe</w:t>
      </w:r>
      <w:bookmarkEnd w:id="33"/>
    </w:p>
    <w:p w:rsidR="0E9C63D0" w:rsidP="6FB7FCC9" w:rsidRDefault="0E9C63D0" w14:paraId="0472CB69" w14:textId="46E59B88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fr-FR"/>
        </w:rPr>
      </w:pP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fr-FR"/>
        </w:rPr>
        <w:t>Środowisko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fr-FR"/>
        </w:rPr>
        <w:t xml:space="preserve">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fr-FR"/>
        </w:rPr>
        <w:t>uruchomieniowe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fr-FR"/>
        </w:rPr>
        <w:t xml:space="preserve">: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fr-FR"/>
        </w:rPr>
        <w:t>Python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fr-FR"/>
        </w:rPr>
        <w:t xml:space="preserve"> 3.10+, Linux Ubuntu.</w:t>
      </w:r>
    </w:p>
    <w:p w:rsidR="0E9C63D0" w:rsidP="6FB7FCC9" w:rsidRDefault="0E9C63D0" w14:paraId="3D6D6063" w14:textId="4D79D98F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Platforma sprzętowa (Serwer): Dowolny serwer typu VPS lub lokalny komputer (np.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Raspberry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Pi 4/5,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Homelab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) z min. 8GB RAM.</w:t>
      </w:r>
    </w:p>
    <w:p w:rsidR="0E9C63D0" w:rsidP="6FB7FCC9" w:rsidRDefault="0E9C63D0" w14:paraId="20006274" w14:textId="7BBBBBE8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Łączność: Stały dostęp do Internetu dla bota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Discord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.</w:t>
      </w:r>
    </w:p>
    <w:p w:rsidR="0E9C63D0" w:rsidP="6FB7FCC9" w:rsidRDefault="0E9C63D0" w14:paraId="00BBE173" w14:textId="27A91361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Przechowywanie (Storage): Możliwość montowania wolumenów lub dostęp do lokalnej ścieżki systemu plików, gdzie znajduje się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Obsidian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Vault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.</w:t>
      </w:r>
    </w:p>
    <w:p w:rsidR="0E9C63D0" w:rsidP="6FB7FCC9" w:rsidRDefault="0E9C63D0" w14:paraId="42F4CB19" w14:textId="57DFCA2B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Integracje AI: </w:t>
      </w:r>
    </w:p>
    <w:p w:rsidR="0E9C63D0" w:rsidP="6FB7FCC9" w:rsidRDefault="0E9C63D0" w14:paraId="39596512" w14:textId="46C0B042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Opcja A (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Cloud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): Klucz API do modeli multimodalnych (np.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OpenAI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,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Anthropic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).</w:t>
      </w:r>
    </w:p>
    <w:p w:rsidR="0E9C63D0" w:rsidP="6FB7FCC9" w:rsidRDefault="0E9C63D0" w14:paraId="6E14732A" w14:textId="2BE7A4ED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</w:pP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Opcja B (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Local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):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Ollama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z modelem 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>LLaVA</w:t>
      </w:r>
      <w:r w:rsidRPr="6FB7FCC9" w:rsidR="0E9C63D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l-PL"/>
        </w:rPr>
        <w:t xml:space="preserve"> lub podobnym (wymaga GPU lub mocnego CPU).</w:t>
      </w:r>
    </w:p>
    <w:p w:rsidR="6FB7FCC9" w:rsidP="6FB7FCC9" w:rsidRDefault="6FB7FCC9" w14:paraId="3ACAF7D8" w14:textId="678DB4D1">
      <w:pPr>
        <w:pStyle w:val="Normalny"/>
        <w:rPr>
          <w:lang w:val="pl-PL"/>
        </w:rPr>
      </w:pPr>
    </w:p>
    <w:p w:rsidRPr="000854B3" w:rsidR="00F00728" w:rsidRDefault="00AB3F2D" w14:paraId="2A57AF7F" w14:textId="77777777">
      <w:pPr>
        <w:pStyle w:val="Nagwek2"/>
        <w:widowControl w:val="1"/>
        <w:rPr>
          <w:lang w:val="pl-PL"/>
        </w:rPr>
      </w:pPr>
      <w:bookmarkStart w:name="_Toc87951668" w:id="35"/>
      <w:r w:rsidRPr="6FB7FCC9" w:rsidR="00AB3F2D">
        <w:rPr>
          <w:lang w:val="pl-PL"/>
        </w:rPr>
        <w:t>Wymagania wydajnościowe</w:t>
      </w:r>
      <w:bookmarkEnd w:id="35"/>
    </w:p>
    <w:p w:rsidRPr="00AB3F2D" w:rsidR="00F00728" w:rsidP="6FB7FCC9" w:rsidRDefault="00AB3F2D" w14:paraId="01090198" w14:textId="3002A00F">
      <w:pPr>
        <w:pStyle w:val="Nagwek2"/>
        <w:numPr>
          <w:ilvl w:val="0"/>
          <w:numId w:val="0"/>
        </w:numPr>
        <w:ind w:left="720"/>
        <w:rPr>
          <w:b w:val="0"/>
          <w:bCs w:val="0"/>
          <w:noProof w:val="0"/>
          <w:lang w:val="en-US"/>
        </w:rPr>
      </w:pPr>
      <w:r w:rsidRPr="6FB7FCC9" w:rsidR="6CAECAAC">
        <w:rPr>
          <w:b w:val="0"/>
          <w:bCs w:val="0"/>
          <w:noProof w:val="0"/>
          <w:lang w:val="en-US"/>
        </w:rPr>
        <w:t>Czas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odpowiedzi</w:t>
      </w:r>
      <w:r w:rsidRPr="6FB7FCC9" w:rsidR="6CAECAAC">
        <w:rPr>
          <w:b w:val="0"/>
          <w:bCs w:val="0"/>
          <w:noProof w:val="0"/>
          <w:lang w:val="en-US"/>
        </w:rPr>
        <w:t xml:space="preserve"> (Latency): Od </w:t>
      </w:r>
      <w:r w:rsidRPr="6FB7FCC9" w:rsidR="6CAECAAC">
        <w:rPr>
          <w:b w:val="0"/>
          <w:bCs w:val="0"/>
          <w:noProof w:val="0"/>
          <w:lang w:val="en-US"/>
        </w:rPr>
        <w:t>momentu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wysłania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zdjęcia</w:t>
      </w:r>
      <w:r w:rsidRPr="6FB7FCC9" w:rsidR="6CAECAAC">
        <w:rPr>
          <w:b w:val="0"/>
          <w:bCs w:val="0"/>
          <w:noProof w:val="0"/>
          <w:lang w:val="en-US"/>
        </w:rPr>
        <w:t xml:space="preserve"> do </w:t>
      </w:r>
      <w:r w:rsidRPr="6FB7FCC9" w:rsidR="6CAECAAC">
        <w:rPr>
          <w:b w:val="0"/>
          <w:bCs w:val="0"/>
          <w:noProof w:val="0"/>
          <w:lang w:val="en-US"/>
        </w:rPr>
        <w:t>momentu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zapisu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pliku</w:t>
      </w:r>
      <w:r w:rsidRPr="6FB7FCC9" w:rsidR="6CAECAAC">
        <w:rPr>
          <w:b w:val="0"/>
          <w:bCs w:val="0"/>
          <w:noProof w:val="0"/>
          <w:lang w:val="en-US"/>
        </w:rPr>
        <w:t xml:space="preserve"> .md: </w:t>
      </w:r>
      <w:r w:rsidRPr="6FB7FCC9" w:rsidR="6CAECAAC">
        <w:rPr>
          <w:b w:val="0"/>
          <w:bCs w:val="0"/>
          <w:noProof w:val="0"/>
          <w:lang w:val="en-US"/>
        </w:rPr>
        <w:t>średnio</w:t>
      </w:r>
      <w:r w:rsidRPr="6FB7FCC9" w:rsidR="6CAECAAC">
        <w:rPr>
          <w:b w:val="0"/>
          <w:bCs w:val="0"/>
          <w:noProof w:val="0"/>
          <w:lang w:val="en-US"/>
        </w:rPr>
        <w:t xml:space="preserve"> &lt; 150s, </w:t>
      </w:r>
      <w:r w:rsidRPr="6FB7FCC9" w:rsidR="6CAECAAC">
        <w:rPr>
          <w:b w:val="0"/>
          <w:bCs w:val="0"/>
          <w:noProof w:val="0"/>
          <w:lang w:val="en-US"/>
        </w:rPr>
        <w:t>maksymalnie</w:t>
      </w:r>
      <w:r w:rsidRPr="6FB7FCC9" w:rsidR="6CAECAAC">
        <w:rPr>
          <w:b w:val="0"/>
          <w:bCs w:val="0"/>
          <w:noProof w:val="0"/>
          <w:lang w:val="en-US"/>
        </w:rPr>
        <w:t xml:space="preserve"> 300s.</w:t>
      </w:r>
    </w:p>
    <w:p w:rsidRPr="00AB3F2D" w:rsidR="00F00728" w:rsidP="6FB7FCC9" w:rsidRDefault="00AB3F2D" w14:paraId="091B0EB9" w14:textId="2010548A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en-US"/>
        </w:rPr>
      </w:pPr>
      <w:r w:rsidRPr="6FB7FCC9" w:rsidR="6CAECAAC">
        <w:rPr>
          <w:b w:val="0"/>
          <w:bCs w:val="0"/>
          <w:noProof w:val="0"/>
          <w:lang w:val="en-US"/>
        </w:rPr>
        <w:t>Precyzja</w:t>
      </w:r>
      <w:r w:rsidRPr="6FB7FCC9" w:rsidR="6CAECAAC">
        <w:rPr>
          <w:b w:val="0"/>
          <w:bCs w:val="0"/>
          <w:noProof w:val="0"/>
          <w:lang w:val="en-US"/>
        </w:rPr>
        <w:t xml:space="preserve">: </w:t>
      </w:r>
      <w:r w:rsidRPr="6FB7FCC9" w:rsidR="6CAECAAC">
        <w:rPr>
          <w:b w:val="0"/>
          <w:bCs w:val="0"/>
          <w:noProof w:val="0"/>
          <w:lang w:val="en-US"/>
        </w:rPr>
        <w:t>Poprawne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rozpoznanie</w:t>
      </w:r>
      <w:r w:rsidRPr="6FB7FCC9" w:rsidR="6CAECAAC">
        <w:rPr>
          <w:b w:val="0"/>
          <w:bCs w:val="0"/>
          <w:noProof w:val="0"/>
          <w:lang w:val="en-US"/>
        </w:rPr>
        <w:t xml:space="preserve"> min. 95% </w:t>
      </w:r>
      <w:r w:rsidRPr="6FB7FCC9" w:rsidR="6CAECAAC">
        <w:rPr>
          <w:b w:val="0"/>
          <w:bCs w:val="0"/>
          <w:noProof w:val="0"/>
          <w:lang w:val="en-US"/>
        </w:rPr>
        <w:t>znaków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przy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czytelnym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piśmie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odręcznym</w:t>
      </w:r>
      <w:r w:rsidRPr="6FB7FCC9" w:rsidR="6CAECAAC">
        <w:rPr>
          <w:b w:val="0"/>
          <w:bCs w:val="0"/>
          <w:noProof w:val="0"/>
          <w:lang w:val="en-US"/>
        </w:rPr>
        <w:t>.</w:t>
      </w:r>
    </w:p>
    <w:p w:rsidRPr="00AB3F2D" w:rsidR="00F00728" w:rsidP="6FB7FCC9" w:rsidRDefault="00AB3F2D" w14:paraId="64E2F0B9" w14:textId="4AFF96B8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en-US"/>
        </w:rPr>
      </w:pPr>
      <w:r w:rsidRPr="6FB7FCC9" w:rsidR="6CAECAAC">
        <w:rPr>
          <w:b w:val="0"/>
          <w:bCs w:val="0"/>
          <w:noProof w:val="0"/>
          <w:lang w:val="en-US"/>
        </w:rPr>
        <w:t>Przepustowość</w:t>
      </w:r>
      <w:r w:rsidRPr="6FB7FCC9" w:rsidR="6CAECAAC">
        <w:rPr>
          <w:b w:val="0"/>
          <w:bCs w:val="0"/>
          <w:noProof w:val="0"/>
          <w:lang w:val="en-US"/>
        </w:rPr>
        <w:t xml:space="preserve"> (Throughput): </w:t>
      </w:r>
      <w:r w:rsidRPr="6FB7FCC9" w:rsidR="6CAECAAC">
        <w:rPr>
          <w:b w:val="0"/>
          <w:bCs w:val="0"/>
          <w:noProof w:val="0"/>
          <w:lang w:val="en-US"/>
        </w:rPr>
        <w:t>Możliwość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procesowania</w:t>
      </w:r>
      <w:r w:rsidRPr="6FB7FCC9" w:rsidR="6CAECAAC">
        <w:rPr>
          <w:b w:val="0"/>
          <w:bCs w:val="0"/>
          <w:noProof w:val="0"/>
          <w:lang w:val="en-US"/>
        </w:rPr>
        <w:t xml:space="preserve"> min. 5 </w:t>
      </w:r>
      <w:r w:rsidRPr="6FB7FCC9" w:rsidR="6CAECAAC">
        <w:rPr>
          <w:b w:val="0"/>
          <w:bCs w:val="0"/>
          <w:noProof w:val="0"/>
          <w:lang w:val="en-US"/>
        </w:rPr>
        <w:t>obrazów</w:t>
      </w:r>
      <w:r w:rsidRPr="6FB7FCC9" w:rsidR="6CAECAAC">
        <w:rPr>
          <w:b w:val="0"/>
          <w:bCs w:val="0"/>
          <w:noProof w:val="0"/>
          <w:lang w:val="en-US"/>
        </w:rPr>
        <w:t xml:space="preserve"> w </w:t>
      </w:r>
      <w:r w:rsidRPr="6FB7FCC9" w:rsidR="6CAECAAC">
        <w:rPr>
          <w:b w:val="0"/>
          <w:bCs w:val="0"/>
          <w:noProof w:val="0"/>
          <w:lang w:val="en-US"/>
        </w:rPr>
        <w:t>kolejce</w:t>
      </w:r>
      <w:r w:rsidRPr="6FB7FCC9" w:rsidR="6CAECAAC">
        <w:rPr>
          <w:b w:val="0"/>
          <w:bCs w:val="0"/>
          <w:noProof w:val="0"/>
          <w:lang w:val="en-US"/>
        </w:rPr>
        <w:t xml:space="preserve"> bez </w:t>
      </w:r>
      <w:r w:rsidRPr="6FB7FCC9" w:rsidR="6CAECAAC">
        <w:rPr>
          <w:b w:val="0"/>
          <w:bCs w:val="0"/>
          <w:noProof w:val="0"/>
          <w:lang w:val="en-US"/>
        </w:rPr>
        <w:t>zawieszenia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usługi</w:t>
      </w:r>
      <w:r w:rsidRPr="6FB7FCC9" w:rsidR="6CAECAAC">
        <w:rPr>
          <w:b w:val="0"/>
          <w:bCs w:val="0"/>
          <w:noProof w:val="0"/>
          <w:lang w:val="en-US"/>
        </w:rPr>
        <w:t>.</w:t>
      </w:r>
    </w:p>
    <w:p w:rsidRPr="00AB3F2D" w:rsidR="00F00728" w:rsidP="6FB7FCC9" w:rsidRDefault="00AB3F2D" w14:paraId="0FD76247" w14:textId="2A5F842B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en-US"/>
        </w:rPr>
      </w:pPr>
      <w:r w:rsidRPr="6FB7FCC9" w:rsidR="6CAECAAC">
        <w:rPr>
          <w:b w:val="0"/>
          <w:bCs w:val="0"/>
          <w:noProof w:val="0"/>
          <w:lang w:val="en-US"/>
        </w:rPr>
        <w:t>Rozdzielczość</w:t>
      </w:r>
      <w:r w:rsidRPr="6FB7FCC9" w:rsidR="6CAECAAC">
        <w:rPr>
          <w:b w:val="0"/>
          <w:bCs w:val="0"/>
          <w:noProof w:val="0"/>
          <w:lang w:val="en-US"/>
        </w:rPr>
        <w:t xml:space="preserve">: </w:t>
      </w:r>
      <w:r w:rsidRPr="6FB7FCC9" w:rsidR="6CAECAAC">
        <w:rPr>
          <w:b w:val="0"/>
          <w:bCs w:val="0"/>
          <w:noProof w:val="0"/>
          <w:lang w:val="en-US"/>
        </w:rPr>
        <w:t>Obsługa</w:t>
      </w:r>
      <w:r w:rsidRPr="6FB7FCC9" w:rsidR="6CAECAAC">
        <w:rPr>
          <w:b w:val="0"/>
          <w:bCs w:val="0"/>
          <w:noProof w:val="0"/>
          <w:lang w:val="en-US"/>
        </w:rPr>
        <w:t xml:space="preserve"> </w:t>
      </w:r>
      <w:r w:rsidRPr="6FB7FCC9" w:rsidR="6CAECAAC">
        <w:rPr>
          <w:b w:val="0"/>
          <w:bCs w:val="0"/>
          <w:noProof w:val="0"/>
          <w:lang w:val="en-US"/>
        </w:rPr>
        <w:t>zdjęć</w:t>
      </w:r>
      <w:r w:rsidRPr="6FB7FCC9" w:rsidR="6CAECAAC">
        <w:rPr>
          <w:b w:val="0"/>
          <w:bCs w:val="0"/>
          <w:noProof w:val="0"/>
          <w:lang w:val="en-US"/>
        </w:rPr>
        <w:t xml:space="preserve"> o </w:t>
      </w:r>
      <w:r w:rsidRPr="6FB7FCC9" w:rsidR="6CAECAAC">
        <w:rPr>
          <w:b w:val="0"/>
          <w:bCs w:val="0"/>
          <w:noProof w:val="0"/>
          <w:lang w:val="en-US"/>
        </w:rPr>
        <w:t>rozdzielczości</w:t>
      </w:r>
      <w:r w:rsidRPr="6FB7FCC9" w:rsidR="6CAECAAC">
        <w:rPr>
          <w:b w:val="0"/>
          <w:bCs w:val="0"/>
          <w:noProof w:val="0"/>
          <w:lang w:val="en-US"/>
        </w:rPr>
        <w:t xml:space="preserve"> dowolnej</w:t>
      </w:r>
    </w:p>
    <w:p w:rsidRPr="00AB3F2D" w:rsidR="00F00728" w:rsidRDefault="00AB3F2D" w14:paraId="3B979F3F" w14:textId="1327E92A">
      <w:pPr>
        <w:pStyle w:val="Nagwek2"/>
        <w:rPr/>
      </w:pPr>
      <w:bookmarkStart w:name="_Toc87951669" w:id="36"/>
      <w:r w:rsidR="00AB3F2D">
        <w:rPr/>
        <w:t>Wymagania</w:t>
      </w:r>
      <w:r w:rsidR="00AB3F2D">
        <w:rPr/>
        <w:t xml:space="preserve"> </w:t>
      </w:r>
      <w:r w:rsidR="00AB3F2D">
        <w:rPr/>
        <w:t>związane</w:t>
      </w:r>
      <w:r w:rsidR="00AB3F2D">
        <w:rPr/>
        <w:t xml:space="preserve"> ze </w:t>
      </w:r>
      <w:r w:rsidR="00AB3F2D">
        <w:rPr/>
        <w:t>środowiskiem</w:t>
      </w:r>
      <w:r w:rsidR="00AB3F2D">
        <w:rPr/>
        <w:t xml:space="preserve"> </w:t>
      </w:r>
      <w:r w:rsidR="00AB3F2D">
        <w:rPr/>
        <w:t>pracy</w:t>
      </w:r>
      <w:bookmarkEnd w:id="36"/>
    </w:p>
    <w:p w:rsidRPr="000854B3" w:rsidR="00F00728" w:rsidP="6FB7FCC9" w:rsidRDefault="00F00728" w14:paraId="325BD312" w14:textId="3856F8A1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67128A30">
        <w:rPr>
          <w:b w:val="0"/>
          <w:bCs w:val="0"/>
          <w:noProof w:val="0"/>
          <w:lang w:val="pl-PL"/>
        </w:rPr>
        <w:t xml:space="preserve">Środowisko Użytkownika: Minimalizm technologiczny. Użytkownik nie widzi </w:t>
      </w:r>
      <w:r w:rsidRPr="6FB7FCC9" w:rsidR="0E5E03C4">
        <w:rPr>
          <w:b w:val="0"/>
          <w:bCs w:val="0"/>
          <w:noProof w:val="0"/>
          <w:lang w:val="pl-PL"/>
        </w:rPr>
        <w:t>“błędów”</w:t>
      </w:r>
      <w:r w:rsidRPr="6FB7FCC9" w:rsidR="67128A30">
        <w:rPr>
          <w:b w:val="0"/>
          <w:bCs w:val="0"/>
          <w:noProof w:val="0"/>
          <w:lang w:val="pl-PL"/>
        </w:rPr>
        <w:t xml:space="preserve"> systemu. Obsługa błędów (np. nieczytelne zdjęcie) musi wracać do użytkownika w formie czytelnego komunikatu na cza</w:t>
      </w:r>
      <w:r w:rsidRPr="6FB7FCC9" w:rsidR="67128A30">
        <w:rPr>
          <w:b w:val="0"/>
          <w:bCs w:val="0"/>
          <w:noProof w:val="0"/>
          <w:lang w:val="pl-PL"/>
        </w:rPr>
        <w:t>cie</w:t>
      </w:r>
      <w:r w:rsidRPr="6FB7FCC9" w:rsidR="67128A30">
        <w:rPr>
          <w:b w:val="0"/>
          <w:bCs w:val="0"/>
          <w:noProof w:val="0"/>
          <w:lang w:val="pl-PL"/>
        </w:rPr>
        <w:t xml:space="preserve"> </w:t>
      </w:r>
      <w:r w:rsidRPr="6FB7FCC9" w:rsidR="67128A30">
        <w:rPr>
          <w:b w:val="0"/>
          <w:bCs w:val="0"/>
          <w:noProof w:val="0"/>
          <w:lang w:val="pl-PL"/>
        </w:rPr>
        <w:t>Dis</w:t>
      </w:r>
      <w:r w:rsidRPr="6FB7FCC9" w:rsidR="67128A30">
        <w:rPr>
          <w:b w:val="0"/>
          <w:bCs w:val="0"/>
          <w:noProof w:val="0"/>
          <w:lang w:val="pl-PL"/>
        </w:rPr>
        <w:t>cord</w:t>
      </w:r>
      <w:r w:rsidRPr="6FB7FCC9" w:rsidR="67128A30">
        <w:rPr>
          <w:b w:val="0"/>
          <w:bCs w:val="0"/>
          <w:noProof w:val="0"/>
          <w:lang w:val="pl-PL"/>
        </w:rPr>
        <w:t>.</w:t>
      </w:r>
    </w:p>
    <w:p w:rsidRPr="000854B3" w:rsidR="00F00728" w:rsidP="6FB7FCC9" w:rsidRDefault="00F00728" w14:paraId="22D0E149" w14:textId="29455AE9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67128A30">
        <w:rPr>
          <w:b w:val="0"/>
          <w:bCs w:val="0"/>
          <w:noProof w:val="0"/>
          <w:lang w:val="pl-PL"/>
        </w:rPr>
        <w:t>Koszty utrzymania (</w:t>
      </w:r>
      <w:r w:rsidRPr="6FB7FCC9" w:rsidR="67128A30">
        <w:rPr>
          <w:b w:val="0"/>
          <w:bCs w:val="0"/>
          <w:noProof w:val="0"/>
          <w:lang w:val="pl-PL"/>
        </w:rPr>
        <w:t>Maintenance</w:t>
      </w:r>
      <w:r w:rsidRPr="6FB7FCC9" w:rsidR="67128A30">
        <w:rPr>
          <w:b w:val="0"/>
          <w:bCs w:val="0"/>
          <w:noProof w:val="0"/>
          <w:lang w:val="pl-PL"/>
        </w:rPr>
        <w:t xml:space="preserve">): System zaprojektowany jako </w:t>
      </w:r>
      <w:r w:rsidRPr="6FB7FCC9" w:rsidR="0EBF72AC">
        <w:rPr>
          <w:b w:val="0"/>
          <w:bCs w:val="0"/>
          <w:noProof w:val="0"/>
          <w:lang w:val="pl-PL"/>
        </w:rPr>
        <w:t>“</w:t>
      </w:r>
      <w:r w:rsidRPr="6FB7FCC9" w:rsidR="67128A30">
        <w:rPr>
          <w:b w:val="0"/>
          <w:bCs w:val="0"/>
          <w:noProof w:val="0"/>
          <w:lang w:val="pl-PL"/>
        </w:rPr>
        <w:t xml:space="preserve">set and </w:t>
      </w:r>
      <w:r w:rsidRPr="6FB7FCC9" w:rsidR="67128A30">
        <w:rPr>
          <w:b w:val="0"/>
          <w:bCs w:val="0"/>
          <w:noProof w:val="0"/>
          <w:lang w:val="pl-PL"/>
        </w:rPr>
        <w:t>forget</w:t>
      </w:r>
      <w:r w:rsidRPr="6FB7FCC9" w:rsidR="5A3310EF">
        <w:rPr>
          <w:b w:val="0"/>
          <w:bCs w:val="0"/>
          <w:noProof w:val="0"/>
          <w:lang w:val="pl-PL"/>
        </w:rPr>
        <w:t>”</w:t>
      </w:r>
      <w:r w:rsidRPr="6FB7FCC9" w:rsidR="67128A30">
        <w:rPr>
          <w:b w:val="0"/>
          <w:bCs w:val="0"/>
          <w:noProof w:val="0"/>
          <w:lang w:val="pl-PL"/>
        </w:rPr>
        <w:t>. Raz uruchomiony program powinien działać bez interwencji administratora przez miesiące.</w:t>
      </w:r>
    </w:p>
    <w:p w:rsidRPr="000854B3" w:rsidR="00F00728" w:rsidP="6FB7FCC9" w:rsidRDefault="00F00728" w14:paraId="3BE70B71" w14:textId="03381D17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67128A30">
        <w:rPr>
          <w:b w:val="0"/>
          <w:bCs w:val="0"/>
          <w:noProof w:val="0"/>
          <w:lang w:val="pl-PL"/>
        </w:rPr>
        <w:t xml:space="preserve">Bezpieczeństwo: Klucze API i </w:t>
      </w:r>
      <w:r w:rsidRPr="6FB7FCC9" w:rsidR="67128A30">
        <w:rPr>
          <w:b w:val="0"/>
          <w:bCs w:val="0"/>
          <w:noProof w:val="0"/>
          <w:lang w:val="pl-PL"/>
        </w:rPr>
        <w:t>tokeny</w:t>
      </w:r>
      <w:r w:rsidRPr="6FB7FCC9" w:rsidR="67128A30">
        <w:rPr>
          <w:b w:val="0"/>
          <w:bCs w:val="0"/>
          <w:noProof w:val="0"/>
          <w:lang w:val="pl-PL"/>
        </w:rPr>
        <w:t xml:space="preserve"> </w:t>
      </w:r>
      <w:r w:rsidRPr="6FB7FCC9" w:rsidR="67128A30">
        <w:rPr>
          <w:b w:val="0"/>
          <w:bCs w:val="0"/>
          <w:noProof w:val="0"/>
          <w:lang w:val="pl-PL"/>
        </w:rPr>
        <w:t>Discorda</w:t>
      </w:r>
      <w:r w:rsidRPr="6FB7FCC9" w:rsidR="67128A30">
        <w:rPr>
          <w:b w:val="0"/>
          <w:bCs w:val="0"/>
          <w:noProof w:val="0"/>
          <w:lang w:val="pl-PL"/>
        </w:rPr>
        <w:t xml:space="preserve"> muszą być przechowywane w zmiennych środowiskowych (.</w:t>
      </w:r>
      <w:r w:rsidRPr="6FB7FCC9" w:rsidR="67128A30">
        <w:rPr>
          <w:b w:val="0"/>
          <w:bCs w:val="0"/>
          <w:noProof w:val="0"/>
          <w:lang w:val="pl-PL"/>
        </w:rPr>
        <w:t>env</w:t>
      </w:r>
      <w:r w:rsidRPr="6FB7FCC9" w:rsidR="67128A30">
        <w:rPr>
          <w:b w:val="0"/>
          <w:bCs w:val="0"/>
          <w:noProof w:val="0"/>
          <w:lang w:val="pl-PL"/>
        </w:rPr>
        <w:t>), nigdy bezpośrednio w kodzie.</w:t>
      </w:r>
    </w:p>
    <w:p w:rsidRPr="000854B3" w:rsidR="00F00728" w:rsidP="6FB7FCC9" w:rsidRDefault="00F00728" w14:paraId="7BC92695" w14:textId="24F293E4">
      <w:pPr>
        <w:pStyle w:val="Nagwek2"/>
        <w:numPr>
          <w:ilvl w:val="0"/>
          <w:numId w:val="0"/>
        </w:numPr>
        <w:spacing w:before="0" w:beforeAutospacing="off" w:after="0" w:afterAutospacing="off"/>
        <w:ind w:left="720"/>
        <w:rPr>
          <w:b w:val="0"/>
          <w:bCs w:val="0"/>
          <w:noProof w:val="0"/>
          <w:lang w:val="pl-PL"/>
        </w:rPr>
      </w:pPr>
      <w:r w:rsidRPr="6FB7FCC9" w:rsidR="67128A30">
        <w:rPr>
          <w:b w:val="0"/>
          <w:bCs w:val="0"/>
          <w:noProof w:val="0"/>
          <w:lang w:val="pl-PL"/>
        </w:rPr>
        <w:t>Odporność (</w:t>
      </w:r>
      <w:r w:rsidRPr="6FB7FCC9" w:rsidR="67128A30">
        <w:rPr>
          <w:b w:val="0"/>
          <w:bCs w:val="0"/>
          <w:noProof w:val="0"/>
          <w:lang w:val="pl-PL"/>
        </w:rPr>
        <w:t>Robustness</w:t>
      </w:r>
      <w:r w:rsidRPr="6FB7FCC9" w:rsidR="67128A30">
        <w:rPr>
          <w:b w:val="0"/>
          <w:bCs w:val="0"/>
          <w:noProof w:val="0"/>
          <w:lang w:val="pl-PL"/>
        </w:rPr>
        <w:t xml:space="preserve">): W przypadku awarii zewnętrznego API (np. Claude), system powinien poinformować użytkownika o tymczasowej niedostępności zamiast </w:t>
      </w:r>
      <w:r w:rsidRPr="6FB7FCC9" w:rsidR="209AB57F">
        <w:rPr>
          <w:b w:val="0"/>
          <w:bCs w:val="0"/>
          <w:noProof w:val="0"/>
          <w:lang w:val="pl-PL"/>
        </w:rPr>
        <w:t>“</w:t>
      </w:r>
      <w:r w:rsidRPr="6FB7FCC9" w:rsidR="67128A30">
        <w:rPr>
          <w:b w:val="0"/>
          <w:bCs w:val="0"/>
          <w:noProof w:val="0"/>
          <w:lang w:val="pl-PL"/>
        </w:rPr>
        <w:t>cichego błędu</w:t>
      </w:r>
      <w:r w:rsidRPr="6FB7FCC9" w:rsidR="43002517">
        <w:rPr>
          <w:b w:val="0"/>
          <w:bCs w:val="0"/>
          <w:noProof w:val="0"/>
          <w:lang w:val="pl-PL"/>
        </w:rPr>
        <w:t>”</w:t>
      </w:r>
      <w:r w:rsidRPr="6FB7FCC9" w:rsidR="67128A30">
        <w:rPr>
          <w:b w:val="0"/>
          <w:bCs w:val="0"/>
          <w:noProof w:val="0"/>
          <w:lang w:val="pl-PL"/>
        </w:rPr>
        <w:t>.</w:t>
      </w:r>
    </w:p>
    <w:p w:rsidRPr="000854B3" w:rsidR="00F00728" w:rsidP="6FB7FCC9" w:rsidRDefault="00F00728" w14:paraId="42C4FD05" w14:textId="4BBABD05">
      <w:pPr>
        <w:pStyle w:val="Tekstpodstawowy"/>
        <w:rPr>
          <w:lang w:val="pl-PL"/>
        </w:rPr>
      </w:pPr>
    </w:p>
    <w:sectPr w:rsidRPr="000854B3" w:rsidR="00F00728">
      <w:headerReference w:type="default" r:id="rId8"/>
      <w:footerReference w:type="default" r:id="rId9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1A38" w:rsidRDefault="00861A38" w14:paraId="2CDA3283" w14:textId="77777777">
      <w:r>
        <w:separator/>
      </w:r>
    </w:p>
  </w:endnote>
  <w:endnote w:type="continuationSeparator" w:id="0">
    <w:p w:rsidR="00861A38" w:rsidRDefault="00861A38" w14:paraId="64A0BC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B3F2D" w:rsidTr="6FB7FCC9" w14:paraId="3FA934E8" w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="00AB3F2D" w:rsidRDefault="00AB3F2D" w14:paraId="57006E32" w14:textId="77777777">
          <w:pPr>
            <w:ind w:right="360"/>
          </w:pPr>
          <w:r>
            <w:t>Tajne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="00AB3F2D" w:rsidRDefault="00AB3F2D" w14:paraId="4690459C" w14:textId="01042194">
          <w:pPr>
            <w:jc w:val="center"/>
          </w:pPr>
          <w:r w:rsidRPr="6FB7FCC9" w:rsidR="6FB7FCC9">
            <w:rPr>
              <w:rFonts w:ascii="Symbol" w:hAnsi="Symbol" w:eastAsia="Symbol" w:cs="Symbol"/>
            </w:rPr>
            <w:t>Ó</w:t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 w:rsidR="6FB7FCC9">
            <w:rPr/>
            <w:t>Filozofowie Analogowi</w:t>
          </w:r>
          <w:r>
            <w:fldChar w:fldCharType="end"/>
          </w:r>
          <w:r w:rsidR="6FB7FCC9">
            <w:rPr/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Pr="6FB7FCC9" w:rsidR="6FB7FCC9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/>
        </w:tcPr>
        <w:p w:rsidR="00AB3F2D" w:rsidRDefault="00AB3F2D" w14:paraId="27CB5C85" w14:textId="77777777">
          <w:pPr>
            <w:jc w:val="right"/>
          </w:pPr>
          <w:r>
            <w:t xml:space="preserve">Strona </w:t>
          </w:r>
          <w:r>
            <w:rPr>
              <w:rStyle w:val="Numerstrony"/>
            </w:rPr>
            <w:fldChar w:fldCharType="begin"/>
          </w:r>
          <w:r>
            <w:rPr>
              <w:rStyle w:val="Numerstrony"/>
            </w:rPr>
            <w:instrText xml:space="preserve"> PAGE </w:instrText>
          </w:r>
          <w:r>
            <w:rPr>
              <w:rStyle w:val="Numerstrony"/>
            </w:rPr>
            <w:fldChar w:fldCharType="separate"/>
          </w:r>
          <w:r w:rsidR="00801842">
            <w:rPr>
              <w:rStyle w:val="Numerstrony"/>
              <w:noProof/>
            </w:rPr>
            <w:t>7</w:t>
          </w:r>
          <w:r>
            <w:rPr>
              <w:rStyle w:val="Numerstrony"/>
            </w:rPr>
            <w:fldChar w:fldCharType="end"/>
          </w:r>
        </w:p>
      </w:tc>
    </w:tr>
  </w:tbl>
  <w:p w:rsidR="00AB3F2D" w:rsidRDefault="00AB3F2D" w14:paraId="595F72E9" w14:textId="77777777">
    <w:pPr>
      <w:pStyle w:val="Stopka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B7FCC9" w:rsidTr="6FB7FCC9" w14:paraId="65F3F61E">
      <w:trPr>
        <w:trHeight w:val="300"/>
      </w:trPr>
      <w:tc>
        <w:tcPr>
          <w:tcW w:w="3120" w:type="dxa"/>
          <w:tcMar/>
        </w:tcPr>
        <w:p w:rsidR="6FB7FCC9" w:rsidRDefault="6FB7FCC9" w14:paraId="6FF4373A" w14:textId="19B4641F"/>
      </w:tc>
      <w:tc>
        <w:tcPr>
          <w:tcW w:w="3120" w:type="dxa"/>
          <w:tcMar/>
        </w:tcPr>
        <w:p w:rsidR="6FB7FCC9" w:rsidRDefault="6FB7FCC9" w14:paraId="6E8B201D" w14:textId="761060D0"/>
      </w:tc>
      <w:tc>
        <w:tcPr>
          <w:tcW w:w="3120" w:type="dxa"/>
          <w:tcMar/>
        </w:tcPr>
        <w:p w:rsidR="6FB7FCC9" w:rsidRDefault="6FB7FCC9" w14:paraId="48D114CE" w14:textId="6325838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1A38" w:rsidRDefault="00861A38" w14:paraId="08A9B15D" w14:textId="77777777">
      <w:r>
        <w:separator/>
      </w:r>
    </w:p>
  </w:footnote>
  <w:footnote w:type="continuationSeparator" w:id="0">
    <w:p w:rsidR="00861A38" w:rsidRDefault="00861A38" w14:paraId="09F941D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3F2D" w:rsidRDefault="00AB3F2D" w14:paraId="13680351" w14:textId="77777777">
    <w:pPr>
      <w:rPr>
        <w:sz w:val="24"/>
      </w:rPr>
    </w:pPr>
  </w:p>
  <w:p w:rsidR="00AB3F2D" w:rsidRDefault="00AB3F2D" w14:paraId="1853F2A0" w14:textId="77777777">
    <w:pPr>
      <w:pBdr>
        <w:top w:val="single" w:color="auto" w:sz="6" w:space="1"/>
      </w:pBdr>
      <w:rPr>
        <w:sz w:val="24"/>
      </w:rPr>
    </w:pPr>
  </w:p>
  <w:p w:rsidR="00AB3F2D" w:rsidP="6FB7FCC9" w:rsidRDefault="00AB3F2D" w14:paraId="678FA071" w14:textId="2D4482A8">
    <w:pPr>
      <w:pBdr>
        <w:bottom w:val="single" w:color="FF000000" w:sz="6" w:space="1"/>
      </w:pBdr>
      <w:jc w:val="right"/>
      <w:rPr>
        <w:rFonts w:ascii="Arial" w:hAnsi="Arial"/>
        <w:b w:val="1"/>
        <w:bCs w:val="1"/>
        <w:sz w:val="36"/>
        <w:szCs w:val="36"/>
      </w:rPr>
    </w:pPr>
    <w:r w:rsidRPr="6FB7FCC9">
      <w:rPr>
        <w:rFonts w:ascii="Arial" w:hAnsi="Arial"/>
        <w:b w:val="1"/>
        <w:bCs w:val="1"/>
        <w:sz w:val="36"/>
        <w:szCs w:val="36"/>
      </w:rPr>
      <w:fldChar w:fldCharType="begin"/>
    </w:r>
    <w:r w:rsidRPr="6FB7FCC9">
      <w:rPr>
        <w:rFonts w:ascii="Arial" w:hAnsi="Arial"/>
        <w:b w:val="1"/>
        <w:bCs w:val="1"/>
        <w:sz w:val="36"/>
        <w:szCs w:val="36"/>
      </w:rPr>
      <w:instrText xml:space="preserve"> DOCPROPERTY "Company"  \* MERGEFORMAT </w:instrText>
    </w:r>
    <w:r w:rsidRPr="6FB7FCC9">
      <w:rPr>
        <w:rFonts w:ascii="Arial" w:hAnsi="Arial"/>
        <w:b w:val="1"/>
        <w:bCs w:val="1"/>
        <w:sz w:val="36"/>
        <w:szCs w:val="36"/>
      </w:rPr>
      <w:fldChar w:fldCharType="separate"/>
    </w:r>
    <w:r w:rsidRPr="6FB7FCC9" w:rsidR="6FB7FCC9">
      <w:rPr>
        <w:rFonts w:ascii="Arial" w:hAnsi="Arial"/>
        <w:b w:val="1"/>
        <w:bCs w:val="1"/>
        <w:sz w:val="36"/>
        <w:szCs w:val="36"/>
      </w:rPr>
      <w:t>Filozofowie Analogowi</w:t>
    </w:r>
    <w:r w:rsidRPr="6FB7FCC9">
      <w:rPr>
        <w:rFonts w:ascii="Arial" w:hAnsi="Arial"/>
        <w:b w:val="1"/>
        <w:bCs w:val="1"/>
        <w:sz w:val="36"/>
        <w:szCs w:val="36"/>
      </w:rPr>
      <w:fldChar w:fldCharType="end"/>
    </w:r>
  </w:p>
  <w:p w:rsidR="00AB3F2D" w:rsidRDefault="00AB3F2D" w14:paraId="0C0AF15C" w14:textId="77777777">
    <w:pPr>
      <w:pBdr>
        <w:bottom w:val="single" w:color="auto" w:sz="6" w:space="1"/>
      </w:pBdr>
      <w:jc w:val="right"/>
      <w:rPr>
        <w:sz w:val="24"/>
      </w:rPr>
    </w:pPr>
  </w:p>
  <w:p w:rsidR="00AB3F2D" w:rsidRDefault="00AB3F2D" w14:paraId="1ADA15E4" w14:textId="7777777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Pr="001F10FF" w:rsidR="00AB3F2D" w:rsidTr="6FB7FCC9" w14:paraId="2A988883" w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1F10FF" w:rsidR="00AB3F2D" w:rsidRDefault="00AB3F2D" w14:paraId="30F14EF8" w14:textId="10889785">
          <w:pPr>
            <w:rPr>
              <w:lang w:val="pl-PL"/>
            </w:rPr>
          </w:pPr>
          <w:r w:rsidRPr="6FB7FCC9">
            <w:rPr>
              <w:b w:val="1"/>
              <w:bCs w:val="1"/>
              <w:lang w:val="pl-PL"/>
            </w:rPr>
            <w:fldChar w:fldCharType="begin"/>
          </w:r>
          <w:r w:rsidRPr="6FB7FCC9">
            <w:rPr>
              <w:b w:val="1"/>
              <w:bCs w:val="1"/>
              <w:lang w:val="pl-PL"/>
            </w:rPr>
            <w:instrText xml:space="preserve"> SUBJECT  \* MERGEFORMAT </w:instrText>
          </w:r>
          <w:r w:rsidRPr="6FB7FCC9">
            <w:rPr>
              <w:b w:val="1"/>
              <w:bCs w:val="1"/>
              <w:lang w:val="pl-PL"/>
            </w:rPr>
            <w:fldChar w:fldCharType="separate"/>
          </w:r>
          <w:r w:rsidRPr="6FB7FCC9" w:rsidR="6FB7FCC9">
            <w:rPr>
              <w:lang w:val="pl-PL"/>
            </w:rPr>
            <w:t>NOTES-AI</w:t>
          </w:r>
          <w:r w:rsidRPr="6FB7FCC9">
            <w:rPr>
              <w:b w:val="1"/>
              <w:bCs w:val="1"/>
              <w:lang w:val="pl-PL"/>
            </w:rPr>
            <w:fldChar w:fldCharType="end"/>
          </w:r>
        </w:p>
      </w:tc>
      <w:tc>
        <w:tcPr>
          <w:tcW w:w="3179" w:type="dxa"/>
          <w:tcMar/>
        </w:tcPr>
        <w:p w:rsidRPr="001F10FF" w:rsidR="00AB3F2D" w:rsidRDefault="00AB3F2D" w14:paraId="346F3D89" w14:textId="77777777">
          <w:pPr>
            <w:tabs>
              <w:tab w:val="left" w:pos="1135"/>
            </w:tabs>
            <w:spacing w:before="40"/>
            <w:ind w:right="68"/>
            <w:rPr>
              <w:lang w:val="pl-PL"/>
            </w:rPr>
          </w:pPr>
          <w:r w:rsidRPr="001F10FF">
            <w:rPr>
              <w:lang w:val="pl-PL"/>
            </w:rPr>
            <w:t xml:space="preserve">  Wersja:           &lt;1.0&gt;</w:t>
          </w:r>
        </w:p>
      </w:tc>
    </w:tr>
    <w:tr w:rsidRPr="001F10FF" w:rsidR="00AB3F2D" w:rsidTr="6FB7FCC9" w14:paraId="09AD0AF9" w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1F10FF" w:rsidR="00AB3F2D" w:rsidRDefault="00AB3F2D" w14:paraId="38B9D7F7" w14:textId="77777777">
          <w:pPr>
            <w:rPr>
              <w:lang w:val="pl-PL"/>
            </w:rPr>
          </w:pPr>
          <w:r w:rsidRPr="001F10FF">
            <w:rPr>
              <w:lang w:val="pl-PL"/>
            </w:rPr>
            <w:fldChar w:fldCharType="begin"/>
          </w:r>
          <w:r w:rsidRPr="001F10FF">
            <w:rPr>
              <w:lang w:val="pl-PL"/>
            </w:rPr>
            <w:instrText xml:space="preserve"> TITLE  \* MERGEFORMAT </w:instrText>
          </w:r>
          <w:r w:rsidRPr="001F10FF">
            <w:rPr>
              <w:lang w:val="pl-PL"/>
            </w:rPr>
            <w:fldChar w:fldCharType="separate"/>
          </w:r>
          <w:r w:rsidRPr="001F10FF">
            <w:rPr>
              <w:lang w:val="pl-PL"/>
            </w:rPr>
            <w:t>Wizja Projektu</w:t>
          </w:r>
          <w:r w:rsidRPr="001F10FF">
            <w:rPr>
              <w:lang w:val="pl-PL"/>
            </w:rPr>
            <w:fldChar w:fldCharType="end"/>
          </w:r>
        </w:p>
      </w:tc>
      <w:tc>
        <w:tcPr>
          <w:tcW w:w="3179" w:type="dxa"/>
          <w:tcMar/>
        </w:tcPr>
        <w:p w:rsidRPr="001F10FF" w:rsidR="00AB3F2D" w:rsidRDefault="00AB3F2D" w14:paraId="4C9EF86B" w14:textId="5A6519FE">
          <w:pPr>
            <w:rPr>
              <w:lang w:val="pl-PL"/>
            </w:rPr>
          </w:pPr>
          <w:r w:rsidRPr="6FB7FCC9" w:rsidR="6FB7FCC9">
            <w:rPr>
              <w:lang w:val="pl-PL"/>
            </w:rPr>
            <w:t xml:space="preserve">  </w:t>
          </w:r>
          <w:r w:rsidRPr="6FB7FCC9" w:rsidR="6FB7FCC9">
            <w:rPr>
              <w:lang w:val="pl-PL"/>
            </w:rPr>
            <w:t xml:space="preserve">Data:  </w:t>
          </w:r>
          <w:r w:rsidRPr="6FB7FCC9" w:rsidR="6FB7FCC9">
            <w:rPr>
              <w:lang w:val="pl-PL"/>
            </w:rPr>
            <w:t>2026/03/8</w:t>
          </w:r>
        </w:p>
      </w:tc>
    </w:tr>
    <w:tr w:rsidRPr="001F10FF" w:rsidR="00AB3F2D" w:rsidTr="6FB7FCC9" w14:paraId="3937860C" w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Pr="001F10FF" w:rsidR="00AB3F2D" w:rsidRDefault="00AB3F2D" w14:paraId="4E8AADBA" w14:textId="2EA4A367">
          <w:pPr>
            <w:rPr>
              <w:lang w:val="pl-PL"/>
            </w:rPr>
          </w:pPr>
          <w:r w:rsidRPr="6FB7FCC9" w:rsidR="6FB7FCC9">
            <w:rPr>
              <w:lang w:val="pl-PL"/>
            </w:rPr>
            <w:t>1</w:t>
          </w:r>
        </w:p>
      </w:tc>
    </w:tr>
  </w:tbl>
  <w:p w:rsidRPr="001F10FF" w:rsidR="00AB3F2D" w:rsidRDefault="00AB3F2D" w14:paraId="221E4D28" w14:textId="77777777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Nagwek1"/>
      <w:lvlText w:val="%1."/>
      <w:legacy w:legacy="1" w:legacySpace="144" w:legacyIndent="0"/>
      <w:lvlJc w:val="left"/>
    </w:lvl>
    <w:lvl w:ilvl="1">
      <w:start w:val="1"/>
      <w:numFmt w:val="decimal"/>
      <w:pStyle w:val="Nagwek2"/>
      <w:lvlText w:val="%1.%2"/>
      <w:legacy w:legacy="1" w:legacySpace="144" w:legacyIndent="0"/>
      <w:lvlJc w:val="left"/>
    </w:lvl>
    <w:lvl w:ilvl="2">
      <w:start w:val="1"/>
      <w:numFmt w:val="decimal"/>
      <w:pStyle w:val="Nagwek3"/>
      <w:lvlText w:val="%1.%2.%3"/>
      <w:legacy w:legacy="1" w:legacySpace="144" w:legacyIndent="0"/>
      <w:lvlJc w:val="left"/>
    </w:lvl>
    <w:lvl w:ilvl="3">
      <w:start w:val="1"/>
      <w:numFmt w:val="decimal"/>
      <w:pStyle w:val="Nagwek4"/>
      <w:lvlText w:val="%1.%2.%3.%4"/>
      <w:legacy w:legacy="1" w:legacySpace="144" w:legacyIndent="0"/>
      <w:lvlJc w:val="left"/>
    </w:lvl>
    <w:lvl w:ilvl="4">
      <w:start w:val="1"/>
      <w:numFmt w:val="decimal"/>
      <w:pStyle w:val="Nagwek5"/>
      <w:lvlText w:val="%1.%2.%3.%4.%5"/>
      <w:legacy w:legacy="1" w:legacySpace="144" w:legacyIndent="0"/>
      <w:lvlJc w:val="left"/>
    </w:lvl>
    <w:lvl w:ilvl="5">
      <w:start w:val="1"/>
      <w:numFmt w:val="decimal"/>
      <w:pStyle w:val="Nagwek6"/>
      <w:lvlText w:val="%1.%2.%3.%4.%5.%6"/>
      <w:legacy w:legacy="1" w:legacySpace="144" w:legacyIndent="0"/>
      <w:lvlJc w:val="left"/>
    </w:lvl>
    <w:lvl w:ilvl="6">
      <w:start w:val="1"/>
      <w:numFmt w:val="decimal"/>
      <w:pStyle w:val="Nagwek7"/>
      <w:lvlText w:val="%1.%2.%3.%4.%5.%6.%7"/>
      <w:legacy w:legacy="1" w:legacySpace="144" w:legacyIndent="0"/>
      <w:lvlJc w:val="left"/>
    </w:lvl>
    <w:lvl w:ilvl="7">
      <w:start w:val="1"/>
      <w:numFmt w:val="decimal"/>
      <w:pStyle w:val="Nagwek8"/>
      <w:lvlText w:val="%1.%2.%3.%4.%5.%6.%7.%8"/>
      <w:legacy w:legacy="1" w:legacySpace="144" w:legacyIndent="0"/>
      <w:lvlJc w:val="left"/>
    </w:lvl>
    <w:lvl w:ilvl="8">
      <w:start w:val="1"/>
      <w:numFmt w:val="decimal"/>
      <w:pStyle w:val="Nagwek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06A4755B"/>
    <w:multiLevelType w:val="hybridMultilevel"/>
    <w:tmpl w:val="F5E4D4A4"/>
    <w:lvl w:ilvl="0" w:tplc="04090001">
      <w:start w:val="1"/>
      <w:numFmt w:val="bullet"/>
      <w:lvlText w:val=""/>
      <w:lvlJc w:val="left"/>
      <w:pPr>
        <w:tabs>
          <w:tab w:val="num" w:pos="882"/>
        </w:tabs>
        <w:ind w:left="8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hint="default" w:ascii="Wingdings" w:hAnsi="Wingdings"/>
      </w:rPr>
    </w:lvl>
  </w:abstractNum>
  <w:abstractNum w:abstractNumId="5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1FDA2FF1"/>
    <w:multiLevelType w:val="hybridMultilevel"/>
    <w:tmpl w:val="F4CE3940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hint="default" w:ascii="Wingdings" w:hAnsi="Wingdings"/>
      </w:rPr>
    </w:lvl>
  </w:abstractNum>
  <w:abstractNum w:abstractNumId="8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3" w15:restartNumberingAfterBreak="0">
    <w:nsid w:val="31B116B9"/>
    <w:multiLevelType w:val="hybridMultilevel"/>
    <w:tmpl w:val="D8A616D8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hint="default" w:ascii="Wingdings" w:hAnsi="Wingdings"/>
      </w:rPr>
    </w:lvl>
  </w:abstractNum>
  <w:abstractNum w:abstractNumId="14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7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8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0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3" w15:restartNumberingAfterBreak="0">
    <w:nsid w:val="57495FF9"/>
    <w:multiLevelType w:val="hybridMultilevel"/>
    <w:tmpl w:val="482AE8BE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hint="default" w:ascii="Wingdings" w:hAnsi="Wingdings"/>
      </w:rPr>
    </w:lvl>
  </w:abstractNum>
  <w:abstractNum w:abstractNumId="24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5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6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7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8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9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1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740901861">
    <w:abstractNumId w:val="0"/>
  </w:num>
  <w:num w:numId="2" w16cid:durableId="129082064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3" w16cid:durableId="1642420796">
    <w:abstractNumId w:val="3"/>
  </w:num>
  <w:num w:numId="4" w16cid:durableId="1909729421">
    <w:abstractNumId w:val="16"/>
  </w:num>
  <w:num w:numId="5" w16cid:durableId="1453864004">
    <w:abstractNumId w:val="30"/>
  </w:num>
  <w:num w:numId="6" w16cid:durableId="1445344208">
    <w:abstractNumId w:val="22"/>
  </w:num>
  <w:num w:numId="7" w16cid:durableId="1760372808">
    <w:abstractNumId w:val="21"/>
  </w:num>
  <w:num w:numId="8" w16cid:durableId="343170315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hint="default" w:ascii="Symbol" w:hAnsi="Symbol"/>
        </w:rPr>
      </w:lvl>
    </w:lvlOverride>
  </w:num>
  <w:num w:numId="9" w16cid:durableId="1156192593">
    <w:abstractNumId w:val="2"/>
  </w:num>
  <w:num w:numId="10" w16cid:durableId="1585410939">
    <w:abstractNumId w:val="29"/>
  </w:num>
  <w:num w:numId="11" w16cid:durableId="125508451">
    <w:abstractNumId w:val="5"/>
  </w:num>
  <w:num w:numId="12" w16cid:durableId="1710688941">
    <w:abstractNumId w:val="17"/>
  </w:num>
  <w:num w:numId="13" w16cid:durableId="1052802446">
    <w:abstractNumId w:val="15"/>
  </w:num>
  <w:num w:numId="14" w16cid:durableId="151872295">
    <w:abstractNumId w:val="28"/>
  </w:num>
  <w:num w:numId="15" w16cid:durableId="215749540">
    <w:abstractNumId w:val="14"/>
  </w:num>
  <w:num w:numId="16" w16cid:durableId="659964455">
    <w:abstractNumId w:val="6"/>
  </w:num>
  <w:num w:numId="17" w16cid:durableId="285083046">
    <w:abstractNumId w:val="27"/>
  </w:num>
  <w:num w:numId="18" w16cid:durableId="1672442438">
    <w:abstractNumId w:val="20"/>
  </w:num>
  <w:num w:numId="19" w16cid:durableId="752701569">
    <w:abstractNumId w:val="8"/>
  </w:num>
  <w:num w:numId="20" w16cid:durableId="620771338">
    <w:abstractNumId w:val="19"/>
  </w:num>
  <w:num w:numId="21" w16cid:durableId="522592336">
    <w:abstractNumId w:val="12"/>
  </w:num>
  <w:num w:numId="22" w16cid:durableId="1419398742">
    <w:abstractNumId w:val="26"/>
  </w:num>
  <w:num w:numId="23" w16cid:durableId="118693646">
    <w:abstractNumId w:val="11"/>
  </w:num>
  <w:num w:numId="24" w16cid:durableId="240261906">
    <w:abstractNumId w:val="10"/>
  </w:num>
  <w:num w:numId="25" w16cid:durableId="805005833">
    <w:abstractNumId w:val="9"/>
  </w:num>
  <w:num w:numId="26" w16cid:durableId="649289989">
    <w:abstractNumId w:val="24"/>
  </w:num>
  <w:num w:numId="27" w16cid:durableId="1123647439">
    <w:abstractNumId w:val="25"/>
  </w:num>
  <w:num w:numId="28" w16cid:durableId="2058893587">
    <w:abstractNumId w:val="4"/>
  </w:num>
  <w:num w:numId="29" w16cid:durableId="1351444374">
    <w:abstractNumId w:val="7"/>
  </w:num>
  <w:num w:numId="30" w16cid:durableId="954752851">
    <w:abstractNumId w:val="23"/>
  </w:num>
  <w:num w:numId="31" w16cid:durableId="1317565234">
    <w:abstractNumId w:val="13"/>
  </w:num>
  <w:num w:numId="32" w16cid:durableId="399183538">
    <w:abstractNumId w:val="31"/>
  </w:num>
  <w:num w:numId="33" w16cid:durableId="2139644576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F5"/>
    <w:rsid w:val="000854B3"/>
    <w:rsid w:val="00103AB0"/>
    <w:rsid w:val="00171981"/>
    <w:rsid w:val="00192B6C"/>
    <w:rsid w:val="001C3AD3"/>
    <w:rsid w:val="001F10FF"/>
    <w:rsid w:val="002C4250"/>
    <w:rsid w:val="00392BF5"/>
    <w:rsid w:val="004D2521"/>
    <w:rsid w:val="004E5151"/>
    <w:rsid w:val="00551061"/>
    <w:rsid w:val="00801842"/>
    <w:rsid w:val="00832779"/>
    <w:rsid w:val="00861A38"/>
    <w:rsid w:val="00995CDF"/>
    <w:rsid w:val="009C1A10"/>
    <w:rsid w:val="00A52FD0"/>
    <w:rsid w:val="00AB055A"/>
    <w:rsid w:val="00AB3F2D"/>
    <w:rsid w:val="00AC2177"/>
    <w:rsid w:val="00AE6A20"/>
    <w:rsid w:val="00B14B64"/>
    <w:rsid w:val="00B15FBE"/>
    <w:rsid w:val="00B82812"/>
    <w:rsid w:val="00B97964"/>
    <w:rsid w:val="00C03908"/>
    <w:rsid w:val="00C439D8"/>
    <w:rsid w:val="00C74246"/>
    <w:rsid w:val="00D83670"/>
    <w:rsid w:val="00DD64B3"/>
    <w:rsid w:val="00E06C8C"/>
    <w:rsid w:val="00E20659"/>
    <w:rsid w:val="00EB6305"/>
    <w:rsid w:val="00ED55B2"/>
    <w:rsid w:val="00F00728"/>
    <w:rsid w:val="00F13493"/>
    <w:rsid w:val="00FC6B03"/>
    <w:rsid w:val="00FE2673"/>
    <w:rsid w:val="011C2FA4"/>
    <w:rsid w:val="01529EC3"/>
    <w:rsid w:val="01B3160F"/>
    <w:rsid w:val="01DE17B1"/>
    <w:rsid w:val="01E70F91"/>
    <w:rsid w:val="020B1E53"/>
    <w:rsid w:val="025D2630"/>
    <w:rsid w:val="034398A3"/>
    <w:rsid w:val="03735C4F"/>
    <w:rsid w:val="03B493F9"/>
    <w:rsid w:val="04499CF1"/>
    <w:rsid w:val="0516B149"/>
    <w:rsid w:val="058AF420"/>
    <w:rsid w:val="07987D7C"/>
    <w:rsid w:val="07B65091"/>
    <w:rsid w:val="07F0EBAE"/>
    <w:rsid w:val="0843EEF7"/>
    <w:rsid w:val="0A5AEC71"/>
    <w:rsid w:val="0B03E054"/>
    <w:rsid w:val="0B9156C6"/>
    <w:rsid w:val="0DCE632B"/>
    <w:rsid w:val="0DE6FDB6"/>
    <w:rsid w:val="0DE6FDB6"/>
    <w:rsid w:val="0E5E03C4"/>
    <w:rsid w:val="0E9C63D0"/>
    <w:rsid w:val="0EBF72AC"/>
    <w:rsid w:val="0EE6F0C9"/>
    <w:rsid w:val="0F093E6B"/>
    <w:rsid w:val="0F7D3B0E"/>
    <w:rsid w:val="103461DA"/>
    <w:rsid w:val="10778276"/>
    <w:rsid w:val="107FCF62"/>
    <w:rsid w:val="10EDE0ED"/>
    <w:rsid w:val="11842C2D"/>
    <w:rsid w:val="147B05CA"/>
    <w:rsid w:val="1663116A"/>
    <w:rsid w:val="1973841D"/>
    <w:rsid w:val="19B5ED83"/>
    <w:rsid w:val="1A982C70"/>
    <w:rsid w:val="1AFC73AD"/>
    <w:rsid w:val="1B80CFF9"/>
    <w:rsid w:val="1D3D342A"/>
    <w:rsid w:val="1DF5069C"/>
    <w:rsid w:val="1E1BBD9D"/>
    <w:rsid w:val="1E7F96A5"/>
    <w:rsid w:val="1F8A8745"/>
    <w:rsid w:val="2042A7E9"/>
    <w:rsid w:val="209AB57F"/>
    <w:rsid w:val="2170ADF7"/>
    <w:rsid w:val="2170ADF7"/>
    <w:rsid w:val="22A72265"/>
    <w:rsid w:val="230FEF8A"/>
    <w:rsid w:val="237DA69D"/>
    <w:rsid w:val="237DA69D"/>
    <w:rsid w:val="23BAE8DA"/>
    <w:rsid w:val="23F1D6F3"/>
    <w:rsid w:val="25522DAF"/>
    <w:rsid w:val="25B14514"/>
    <w:rsid w:val="25B95F2F"/>
    <w:rsid w:val="2613D823"/>
    <w:rsid w:val="2676FA5D"/>
    <w:rsid w:val="27660D56"/>
    <w:rsid w:val="276E29DF"/>
    <w:rsid w:val="27DFB439"/>
    <w:rsid w:val="28ED8D41"/>
    <w:rsid w:val="2A4E4222"/>
    <w:rsid w:val="2A832507"/>
    <w:rsid w:val="2B2CCC0D"/>
    <w:rsid w:val="2C4FC7C9"/>
    <w:rsid w:val="2CA926BE"/>
    <w:rsid w:val="2D491E53"/>
    <w:rsid w:val="2D65F0CC"/>
    <w:rsid w:val="2D76DECD"/>
    <w:rsid w:val="2D82D4CA"/>
    <w:rsid w:val="2DCFE351"/>
    <w:rsid w:val="2DE275C5"/>
    <w:rsid w:val="2EC06EA9"/>
    <w:rsid w:val="2F14580F"/>
    <w:rsid w:val="302DF0D8"/>
    <w:rsid w:val="30B00329"/>
    <w:rsid w:val="31264382"/>
    <w:rsid w:val="319FD8E8"/>
    <w:rsid w:val="319FD8E8"/>
    <w:rsid w:val="3213A61B"/>
    <w:rsid w:val="32F6A38B"/>
    <w:rsid w:val="3656345C"/>
    <w:rsid w:val="36668BEE"/>
    <w:rsid w:val="370A6121"/>
    <w:rsid w:val="37BA76DF"/>
    <w:rsid w:val="37BA76DF"/>
    <w:rsid w:val="38E8C54A"/>
    <w:rsid w:val="39DDB7A8"/>
    <w:rsid w:val="3C07BE58"/>
    <w:rsid w:val="3DB9BB8F"/>
    <w:rsid w:val="3DF6D836"/>
    <w:rsid w:val="3E0B58D2"/>
    <w:rsid w:val="3F2AA14F"/>
    <w:rsid w:val="3F2E1FF6"/>
    <w:rsid w:val="3F9812A2"/>
    <w:rsid w:val="3F9DA85F"/>
    <w:rsid w:val="4089B231"/>
    <w:rsid w:val="4091F25E"/>
    <w:rsid w:val="40A66BAE"/>
    <w:rsid w:val="40A70FE8"/>
    <w:rsid w:val="412736B0"/>
    <w:rsid w:val="42499E01"/>
    <w:rsid w:val="43002517"/>
    <w:rsid w:val="43C79F9E"/>
    <w:rsid w:val="44FC0DFD"/>
    <w:rsid w:val="45071E2A"/>
    <w:rsid w:val="45456A76"/>
    <w:rsid w:val="4570CB76"/>
    <w:rsid w:val="46C505BC"/>
    <w:rsid w:val="48014D59"/>
    <w:rsid w:val="489BB098"/>
    <w:rsid w:val="4905E493"/>
    <w:rsid w:val="4934F8C9"/>
    <w:rsid w:val="4A3F518B"/>
    <w:rsid w:val="4AAE0151"/>
    <w:rsid w:val="4B111CCA"/>
    <w:rsid w:val="4BD6B46C"/>
    <w:rsid w:val="4CB16F40"/>
    <w:rsid w:val="4D8F25E5"/>
    <w:rsid w:val="4E960E0D"/>
    <w:rsid w:val="4E9ABFA4"/>
    <w:rsid w:val="4E9ABFA4"/>
    <w:rsid w:val="4F871C31"/>
    <w:rsid w:val="4F871C31"/>
    <w:rsid w:val="4FA12B61"/>
    <w:rsid w:val="4FA12B61"/>
    <w:rsid w:val="4FB6B530"/>
    <w:rsid w:val="4FF0CEEC"/>
    <w:rsid w:val="52035961"/>
    <w:rsid w:val="525E8DC6"/>
    <w:rsid w:val="533AE350"/>
    <w:rsid w:val="5740615B"/>
    <w:rsid w:val="5823283B"/>
    <w:rsid w:val="5889111A"/>
    <w:rsid w:val="588CEBE8"/>
    <w:rsid w:val="58B61772"/>
    <w:rsid w:val="58CE4A62"/>
    <w:rsid w:val="59AE15EA"/>
    <w:rsid w:val="59C34197"/>
    <w:rsid w:val="5A27E74E"/>
    <w:rsid w:val="5A3310EF"/>
    <w:rsid w:val="5B4C2E38"/>
    <w:rsid w:val="5B7EF849"/>
    <w:rsid w:val="5C461B8C"/>
    <w:rsid w:val="5D1AE8C9"/>
    <w:rsid w:val="6052CD81"/>
    <w:rsid w:val="606296AA"/>
    <w:rsid w:val="606622EE"/>
    <w:rsid w:val="60DF315B"/>
    <w:rsid w:val="6209C454"/>
    <w:rsid w:val="622408BB"/>
    <w:rsid w:val="62510249"/>
    <w:rsid w:val="62510249"/>
    <w:rsid w:val="637CABDF"/>
    <w:rsid w:val="638EB1A6"/>
    <w:rsid w:val="63FC2456"/>
    <w:rsid w:val="63FC2456"/>
    <w:rsid w:val="63FD5487"/>
    <w:rsid w:val="646E152C"/>
    <w:rsid w:val="64D320EB"/>
    <w:rsid w:val="65F44BAF"/>
    <w:rsid w:val="666E56D3"/>
    <w:rsid w:val="66C73E49"/>
    <w:rsid w:val="67128A30"/>
    <w:rsid w:val="671F0943"/>
    <w:rsid w:val="67869FE1"/>
    <w:rsid w:val="679CA239"/>
    <w:rsid w:val="67ABB44B"/>
    <w:rsid w:val="682FB766"/>
    <w:rsid w:val="68426564"/>
    <w:rsid w:val="685045AE"/>
    <w:rsid w:val="685C3B44"/>
    <w:rsid w:val="693EE6F0"/>
    <w:rsid w:val="69BDE7C7"/>
    <w:rsid w:val="69EA6685"/>
    <w:rsid w:val="6A1736CC"/>
    <w:rsid w:val="6A391B3B"/>
    <w:rsid w:val="6A468DB0"/>
    <w:rsid w:val="6A468DB0"/>
    <w:rsid w:val="6C078CC2"/>
    <w:rsid w:val="6C078CC2"/>
    <w:rsid w:val="6C5EB93F"/>
    <w:rsid w:val="6C72B18C"/>
    <w:rsid w:val="6C94950A"/>
    <w:rsid w:val="6CAECAAC"/>
    <w:rsid w:val="6D4C742E"/>
    <w:rsid w:val="6DDC8B65"/>
    <w:rsid w:val="6E27EA44"/>
    <w:rsid w:val="6E418490"/>
    <w:rsid w:val="6E736F49"/>
    <w:rsid w:val="6FB7FCC9"/>
    <w:rsid w:val="7041B43E"/>
    <w:rsid w:val="704EB9B5"/>
    <w:rsid w:val="70DD02E9"/>
    <w:rsid w:val="71A0988E"/>
    <w:rsid w:val="72A3DF94"/>
    <w:rsid w:val="74A4212E"/>
    <w:rsid w:val="74B49433"/>
    <w:rsid w:val="7535C41D"/>
    <w:rsid w:val="76F1303E"/>
    <w:rsid w:val="7910A7A8"/>
    <w:rsid w:val="79D18A1C"/>
    <w:rsid w:val="7ADF3F47"/>
    <w:rsid w:val="7B1E7180"/>
    <w:rsid w:val="7E4BB13F"/>
    <w:rsid w:val="7F0EA565"/>
    <w:rsid w:val="7F833B23"/>
    <w:rsid w:val="7FBBB3BB"/>
    <w:rsid w:val="7FBBB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5121B3"/>
  <w15:chartTrackingRefBased/>
  <w15:docId w15:val="{B3479325-5826-A346-A434-B691C833CF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spacing w:before="240" w:after="60"/>
      <w:ind w:left="720" w:hanging="720"/>
      <w:outlineLvl w:val="0"/>
    </w:pPr>
    <w:rPr>
      <w:rFonts w:ascii="Arial" w:hAnsi="Arial"/>
      <w:b/>
      <w:sz w:val="24"/>
    </w:rPr>
  </w:style>
  <w:style w:type="paragraph" w:styleId="Nagwek2">
    <w:name w:val="heading 2"/>
    <w:basedOn w:val="Nagwek1"/>
    <w:next w:val="Normalny"/>
    <w:qFormat/>
    <w:pPr>
      <w:numPr>
        <w:ilvl w:val="1"/>
      </w:numPr>
      <w:outlineLvl w:val="1"/>
    </w:pPr>
    <w:rPr>
      <w:sz w:val="20"/>
    </w:rPr>
  </w:style>
  <w:style w:type="paragraph" w:styleId="Nagwek3">
    <w:name w:val="heading 3"/>
    <w:basedOn w:val="Nagwek1"/>
    <w:next w:val="Normalny"/>
    <w:qFormat/>
    <w:pPr>
      <w:numPr>
        <w:ilvl w:val="2"/>
      </w:numPr>
      <w:outlineLvl w:val="2"/>
    </w:pPr>
    <w:rPr>
      <w:b w:val="0"/>
      <w:i/>
      <w:sz w:val="20"/>
    </w:rPr>
  </w:style>
  <w:style w:type="paragraph" w:styleId="Nagwek4">
    <w:name w:val="heading 4"/>
    <w:basedOn w:val="Nagwek1"/>
    <w:next w:val="Normalny"/>
    <w:qFormat/>
    <w:pPr>
      <w:numPr>
        <w:ilvl w:val="3"/>
      </w:numPr>
      <w:outlineLvl w:val="3"/>
    </w:pPr>
    <w:rPr>
      <w:b w:val="0"/>
      <w:sz w:val="20"/>
    </w:rPr>
  </w:style>
  <w:style w:type="paragraph" w:styleId="Nagwek5">
    <w:name w:val="heading 5"/>
    <w:basedOn w:val="Normalny"/>
    <w:next w:val="Normalny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Nagwek6">
    <w:name w:val="heading 6"/>
    <w:basedOn w:val="Normalny"/>
    <w:next w:val="Normalny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Nagwek7">
    <w:name w:val="heading 7"/>
    <w:basedOn w:val="Normalny"/>
    <w:next w:val="Normalny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Nagwek8">
    <w:name w:val="heading 8"/>
    <w:basedOn w:val="Normalny"/>
    <w:next w:val="Normalny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Nagwek9">
    <w:name w:val="heading 9"/>
    <w:basedOn w:val="Normalny"/>
    <w:next w:val="Normalny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styleId="Domylnaczcionkaakapitu" w:default="1">
    <w:name w:val="Default Paragraph Font"/>
    <w:semiHidden/>
  </w:style>
  <w:style w:type="table" w:styleId="Standardowy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semiHidden/>
  </w:style>
  <w:style w:type="paragraph" w:styleId="Paragraph2" w:customStyle="1">
    <w:name w:val="Paragraph2"/>
    <w:basedOn w:val="Normalny"/>
    <w:pPr>
      <w:spacing w:before="80"/>
      <w:ind w:left="720"/>
      <w:jc w:val="both"/>
    </w:pPr>
    <w:rPr>
      <w:color w:val="000000"/>
      <w:lang w:val="en-AU"/>
    </w:rPr>
  </w:style>
  <w:style w:type="paragraph" w:styleId="Tytu">
    <w:name w:val="Title"/>
    <w:basedOn w:val="Normalny"/>
    <w:next w:val="Normalny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Podtytu">
    <w:name w:val="Subtitle"/>
    <w:basedOn w:val="Normalny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Wcicienormalne">
    <w:name w:val="Normal Indent"/>
    <w:basedOn w:val="Normalny"/>
    <w:pPr>
      <w:ind w:left="900" w:hanging="900"/>
    </w:pPr>
  </w:style>
  <w:style w:type="paragraph" w:styleId="Spistreci1">
    <w:name w:val="toc 1"/>
    <w:basedOn w:val="Normalny"/>
    <w:next w:val="Normalny"/>
    <w:semiHidden/>
    <w:pPr>
      <w:tabs>
        <w:tab w:val="right" w:pos="9360"/>
      </w:tabs>
      <w:spacing w:before="240" w:after="60"/>
      <w:ind w:right="720"/>
    </w:pPr>
  </w:style>
  <w:style w:type="paragraph" w:styleId="Spistreci2">
    <w:name w:val="toc 2"/>
    <w:basedOn w:val="Normalny"/>
    <w:next w:val="Normalny"/>
    <w:semiHidden/>
    <w:pPr>
      <w:tabs>
        <w:tab w:val="right" w:pos="9360"/>
      </w:tabs>
      <w:ind w:left="432" w:right="720"/>
    </w:pPr>
  </w:style>
  <w:style w:type="paragraph" w:styleId="Spistreci3">
    <w:name w:val="toc 3"/>
    <w:basedOn w:val="Normalny"/>
    <w:next w:val="Normalny"/>
    <w:semiHidden/>
    <w:pPr>
      <w:tabs>
        <w:tab w:val="left" w:pos="1440"/>
        <w:tab w:val="right" w:pos="9360"/>
      </w:tabs>
      <w:ind w:left="990"/>
    </w:pPr>
    <w:rPr>
      <w:noProof/>
    </w:rPr>
  </w:style>
  <w:style w:type="paragraph" w:styleId="Nagwek">
    <w:name w:val="header"/>
    <w:basedOn w:val="Normalny"/>
    <w:pPr>
      <w:tabs>
        <w:tab w:val="center" w:pos="4320"/>
        <w:tab w:val="right" w:pos="8640"/>
      </w:tabs>
    </w:pPr>
  </w:style>
  <w:style w:type="paragraph" w:styleId="Stopka">
    <w:name w:val="footer"/>
    <w:basedOn w:val="Normalny"/>
    <w:pPr>
      <w:tabs>
        <w:tab w:val="center" w:pos="4320"/>
        <w:tab w:val="right" w:pos="8640"/>
      </w:tabs>
    </w:pPr>
  </w:style>
  <w:style w:type="character" w:styleId="Numerstrony">
    <w:name w:val="page number"/>
    <w:basedOn w:val="Domylnaczcionkaakapitu"/>
  </w:style>
  <w:style w:type="paragraph" w:styleId="Bullet2" w:customStyle="1">
    <w:name w:val="Bullet2"/>
    <w:basedOn w:val="Normalny"/>
    <w:pPr>
      <w:ind w:left="1440" w:hanging="360"/>
    </w:pPr>
    <w:rPr>
      <w:color w:val="000080"/>
    </w:rPr>
  </w:style>
  <w:style w:type="paragraph" w:styleId="Paragraph1" w:customStyle="1">
    <w:name w:val="Paragraph1"/>
    <w:basedOn w:val="Normalny"/>
    <w:pPr>
      <w:spacing w:before="80" w:line="240" w:lineRule="auto"/>
      <w:jc w:val="both"/>
    </w:pPr>
  </w:style>
  <w:style w:type="paragraph" w:styleId="Tabletext" w:customStyle="1">
    <w:name w:val="Tabletext"/>
    <w:basedOn w:val="Normalny"/>
    <w:pPr>
      <w:keepLines/>
      <w:spacing w:after="120"/>
    </w:pPr>
  </w:style>
  <w:style w:type="paragraph" w:styleId="Tekstpodstawowy">
    <w:name w:val="Body Text"/>
    <w:basedOn w:val="Normalny"/>
    <w:pPr>
      <w:keepLines/>
      <w:spacing w:after="120"/>
      <w:ind w:left="720"/>
    </w:pPr>
  </w:style>
  <w:style w:type="paragraph" w:styleId="Paragraph3" w:customStyle="1">
    <w:name w:val="Paragraph3"/>
    <w:basedOn w:val="Normalny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ny"/>
    <w:pPr>
      <w:ind w:left="720" w:hanging="432"/>
    </w:pPr>
  </w:style>
  <w:style w:type="character" w:styleId="Odwoanieprzypisudolnego">
    <w:name w:val="footnote reference"/>
    <w:basedOn w:val="Domylnaczcionkaakapitu"/>
    <w:semiHidden/>
    <w:rPr>
      <w:sz w:val="20"/>
      <w:vertAlign w:val="superscript"/>
    </w:rPr>
  </w:style>
  <w:style w:type="paragraph" w:styleId="Tekstprzypisudolnego">
    <w:name w:val="footnote text"/>
    <w:basedOn w:val="Normalny"/>
    <w:semiHidden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Plandokumentu">
    <w:name w:val="Plan dokumentu"/>
    <w:basedOn w:val="Normalny"/>
    <w:semiHidden/>
    <w:pPr>
      <w:shd w:val="clear" w:color="auto" w:fill="000080"/>
    </w:pPr>
    <w:rPr>
      <w:rFonts w:ascii="Tahoma" w:hAnsi="Tahoma"/>
    </w:rPr>
  </w:style>
  <w:style w:type="paragraph" w:styleId="Paragraph4" w:customStyle="1">
    <w:name w:val="Paragraph4"/>
    <w:basedOn w:val="Normalny"/>
    <w:pPr>
      <w:spacing w:before="80" w:line="240" w:lineRule="auto"/>
      <w:ind w:left="2250"/>
      <w:jc w:val="both"/>
    </w:pPr>
  </w:style>
  <w:style w:type="paragraph" w:styleId="Spistreci4">
    <w:name w:val="toc 4"/>
    <w:basedOn w:val="Normalny"/>
    <w:next w:val="Normalny"/>
    <w:semiHidden/>
    <w:pPr>
      <w:ind w:left="600"/>
    </w:pPr>
  </w:style>
  <w:style w:type="paragraph" w:styleId="Spistreci5">
    <w:name w:val="toc 5"/>
    <w:basedOn w:val="Normalny"/>
    <w:next w:val="Normalny"/>
    <w:semiHidden/>
    <w:pPr>
      <w:ind w:left="800"/>
    </w:pPr>
  </w:style>
  <w:style w:type="paragraph" w:styleId="Spistreci6">
    <w:name w:val="toc 6"/>
    <w:basedOn w:val="Normalny"/>
    <w:next w:val="Normalny"/>
    <w:semiHidden/>
    <w:pPr>
      <w:ind w:left="1000"/>
    </w:pPr>
  </w:style>
  <w:style w:type="paragraph" w:styleId="Spistreci7">
    <w:name w:val="toc 7"/>
    <w:basedOn w:val="Normalny"/>
    <w:next w:val="Normalny"/>
    <w:semiHidden/>
    <w:pPr>
      <w:ind w:left="1200"/>
    </w:pPr>
  </w:style>
  <w:style w:type="paragraph" w:styleId="Spistreci8">
    <w:name w:val="toc 8"/>
    <w:basedOn w:val="Normalny"/>
    <w:next w:val="Normalny"/>
    <w:semiHidden/>
    <w:pPr>
      <w:ind w:left="1400"/>
    </w:pPr>
  </w:style>
  <w:style w:type="paragraph" w:styleId="Spistreci9">
    <w:name w:val="toc 9"/>
    <w:basedOn w:val="Normalny"/>
    <w:next w:val="Normalny"/>
    <w:semiHidden/>
    <w:pPr>
      <w:ind w:left="1600"/>
    </w:pPr>
  </w:style>
  <w:style w:type="paragraph" w:styleId="MainTitle" w:customStyle="1">
    <w:name w:val="Main Title"/>
    <w:basedOn w:val="Normalny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kstpodstawowy2">
    <w:name w:val="Body Text 2"/>
    <w:basedOn w:val="Normalny"/>
    <w:rPr>
      <w:i/>
      <w:color w:val="0000FF"/>
    </w:rPr>
  </w:style>
  <w:style w:type="paragraph" w:styleId="Tekstpodstawowywcity">
    <w:name w:val="Body Text Indent"/>
    <w:basedOn w:val="Normalny"/>
    <w:pPr>
      <w:ind w:left="720"/>
    </w:pPr>
    <w:rPr>
      <w:i/>
      <w:color w:val="0000FF"/>
      <w:u w:val="single"/>
    </w:rPr>
  </w:style>
  <w:style w:type="paragraph" w:styleId="Body" w:customStyle="1">
    <w:name w:val="Body"/>
    <w:basedOn w:val="Normalny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ny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ny"/>
    <w:next w:val="Tekstpodstawowy"/>
    <w:autoRedefine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character" w:styleId="Hipercze">
    <w:name w:val="Hyperlink"/>
    <w:basedOn w:val="Domylnaczcionkaakapitu"/>
    <w:rPr>
      <w:color w:val="0000FF"/>
      <w:u w:val="single"/>
    </w:rPr>
  </w:style>
  <w:style w:type="character" w:styleId="Pogrubienie">
    <w:name w:val="Strong"/>
    <w:basedOn w:val="Domylnaczcionkaakapitu"/>
    <w:qFormat/>
    <w:rPr>
      <w:b/>
      <w:bCs/>
    </w:rPr>
  </w:style>
  <w:style w:type="paragraph" w:styleId="Tekstdymka">
    <w:name w:val="Balloon Text"/>
    <w:basedOn w:val="Normalny"/>
    <w:link w:val="TekstdymkaZnak"/>
    <w:rsid w:val="00EB6305"/>
    <w:pPr>
      <w:spacing w:line="240" w:lineRule="auto"/>
    </w:pPr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basedOn w:val="Domylnaczcionkaakapitu"/>
    <w:link w:val="Tekstdymka"/>
    <w:rsid w:val="00EB6305"/>
    <w:rPr>
      <w:rFonts w:ascii="Tahoma" w:hAnsi="Tahoma" w:cs="Tahoma"/>
      <w:sz w:val="16"/>
      <w:szCs w:val="16"/>
      <w:lang w:val="en-US"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footer" Target="footer2.xml" Id="R44f4c29c01c34e7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\Rup_templates\bm\rup_bvis.dot" TargetMode="External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D:\rup\Rup_templates\bm\rup_bvis.dot</ap:Template>
  <ap:Application>Microsoft Word for the web</ap:Application>
  <ap:DocSecurity>0</ap:DocSecurity>
  <ap:ScaleCrop>false</ap:ScaleCrop>
  <ap:Company>PW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Wizja Projektu</dc:title>
  <dc:subject>MPSI</dc:subject>
  <dc:creator>AS</dc:creator>
  <keywords/>
  <lastModifiedBy>Dąbkowski Adam 2 (STUD)</lastModifiedBy>
  <revision>3</revision>
  <lastPrinted>2000-09-22T05:13:00.0000000Z</lastPrinted>
  <dcterms:created xsi:type="dcterms:W3CDTF">2024-02-18T17:39:00.0000000Z</dcterms:created>
  <dcterms:modified xsi:type="dcterms:W3CDTF">2026-03-09T20:59:15.9416525Z</dcterms:modified>
</coreProperties>
</file>